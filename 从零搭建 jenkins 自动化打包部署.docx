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5"/>
        <w:rPr>
          <w:rStyle w:val="18"/>
          <w:rFonts w:ascii="方正小标宋简体" w:hAnsi="Arial" w:eastAsia="方正小标宋简体" w:cs="Arial"/>
          <w:color w:val="191919"/>
          <w:sz w:val="44"/>
          <w:szCs w:val="44"/>
          <w:shd w:val="clear" w:color="auto" w:fill="FFFFFF"/>
        </w:rPr>
      </w:pPr>
      <w:bookmarkStart w:id="0" w:name="_Toc73969745"/>
      <w:bookmarkStart w:id="1" w:name="_Toc1838630703"/>
      <w:bookmarkStart w:id="2" w:name="_Toc1504107475"/>
    </w:p>
    <w:p>
      <w:pPr>
        <w:pStyle w:val="35"/>
      </w:pPr>
    </w:p>
    <w:bookmarkEnd w:id="0"/>
    <w:bookmarkEnd w:id="1"/>
    <w:bookmarkEnd w:id="2"/>
    <w:p>
      <w:pPr>
        <w:pStyle w:val="31"/>
      </w:pPr>
      <w:r>
        <w:rPr>
          <w:rFonts w:hint="eastAsia"/>
        </w:rPr>
        <w:t>从零搭建 jenkins 自动化打包部署</w:t>
      </w: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35"/>
      </w:pPr>
    </w:p>
    <w:tbl>
      <w:tblPr>
        <w:tblStyle w:val="16"/>
        <w:tblW w:w="73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5"/>
        <w:gridCol w:w="2834"/>
        <w:gridCol w:w="2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45" w:type="dxa"/>
            <w:shd w:val="clear" w:color="auto" w:fill="D8D8D8" w:themeFill="background1" w:themeFillShade="D9"/>
            <w:vAlign w:val="center"/>
          </w:tcPr>
          <w:p>
            <w:pPr>
              <w:pStyle w:val="34"/>
            </w:pPr>
            <w:r>
              <w:rPr>
                <w:rFonts w:hint="eastAsia"/>
              </w:rPr>
              <w:t>编写</w:t>
            </w:r>
          </w:p>
        </w:tc>
        <w:tc>
          <w:tcPr>
            <w:tcW w:w="2834" w:type="dxa"/>
            <w:vAlign w:val="center"/>
          </w:tcPr>
          <w:p>
            <w:pPr>
              <w:pStyle w:val="47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Zy</w:t>
            </w:r>
          </w:p>
        </w:tc>
        <w:tc>
          <w:tcPr>
            <w:tcW w:w="2834" w:type="dxa"/>
            <w:vAlign w:val="center"/>
          </w:tcPr>
          <w:p>
            <w:pPr>
              <w:pStyle w:val="47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2019.06.19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45" w:type="dxa"/>
            <w:shd w:val="clear" w:color="auto" w:fill="D8D8D8" w:themeFill="background1" w:themeFillShade="D9"/>
            <w:vAlign w:val="center"/>
          </w:tcPr>
          <w:p>
            <w:pPr>
              <w:pStyle w:val="34"/>
            </w:pPr>
            <w:bookmarkStart w:id="3" w:name="_Toc528078213"/>
            <w:bookmarkStart w:id="4" w:name="_Toc528076292"/>
            <w:bookmarkStart w:id="5" w:name="_Toc528075910"/>
            <w:bookmarkStart w:id="6" w:name="_Toc528154001"/>
            <w:bookmarkStart w:id="7" w:name="_Toc528076352"/>
            <w:bookmarkStart w:id="8" w:name="_Toc528154025"/>
            <w:r>
              <w:rPr>
                <w:rFonts w:hint="eastAsia"/>
              </w:rPr>
              <w:t>审核</w:t>
            </w:r>
            <w:bookmarkEnd w:id="3"/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2834" w:type="dxa"/>
            <w:vAlign w:val="center"/>
          </w:tcPr>
          <w:p>
            <w:pPr>
              <w:pStyle w:val="47"/>
              <w:jc w:val="center"/>
            </w:pPr>
          </w:p>
        </w:tc>
        <w:tc>
          <w:tcPr>
            <w:tcW w:w="2834" w:type="dxa"/>
            <w:vAlign w:val="center"/>
          </w:tcPr>
          <w:p>
            <w:pPr>
              <w:pStyle w:val="47"/>
              <w:jc w:val="center"/>
            </w:pPr>
          </w:p>
        </w:tc>
      </w:tr>
    </w:tbl>
    <w:p>
      <w:pPr>
        <w:ind w:firstLine="0" w:firstLineChars="0"/>
      </w:pPr>
      <w:bookmarkStart w:id="9" w:name="_Toc528075912"/>
      <w:bookmarkStart w:id="10" w:name="_Toc1963956249"/>
      <w:bookmarkStart w:id="11" w:name="_Toc1504323488"/>
      <w:bookmarkStart w:id="12" w:name="_Toc1724028638"/>
    </w:p>
    <w:p>
      <w:pPr>
        <w:widowControl/>
        <w:spacing w:line="240" w:lineRule="auto"/>
        <w:ind w:firstLine="0" w:firstLineChars="0"/>
        <w:sectPr>
          <w:footerReference r:id="rId7" w:type="first"/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134" w:right="1134" w:bottom="1134" w:left="1134" w:header="510" w:footer="567" w:gutter="0"/>
          <w:pgNumType w:start="1"/>
          <w:cols w:space="425" w:num="1"/>
          <w:docGrid w:type="linesAndChars" w:linePitch="326" w:charSpace="0"/>
        </w:sectPr>
      </w:pPr>
      <w:bookmarkStart w:id="28" w:name="_GoBack"/>
      <w:bookmarkEnd w:id="28"/>
    </w:p>
    <w:p>
      <w:pPr>
        <w:widowControl/>
        <w:spacing w:line="240" w:lineRule="auto"/>
        <w:ind w:firstLine="0" w:firstLineChars="0"/>
      </w:pPr>
    </w:p>
    <w:tbl>
      <w:tblPr>
        <w:tblStyle w:val="16"/>
        <w:tblW w:w="715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"/>
        <w:gridCol w:w="1288"/>
        <w:gridCol w:w="1913"/>
        <w:gridCol w:w="3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905" w:type="dxa"/>
            <w:shd w:val="clear" w:color="auto" w:fill="D8D8D8" w:themeFill="background1" w:themeFillShade="D9"/>
            <w:vAlign w:val="center"/>
          </w:tcPr>
          <w:p>
            <w:pPr>
              <w:pStyle w:val="34"/>
            </w:pPr>
            <w:r>
              <w:rPr>
                <w:rFonts w:hint="eastAsia"/>
              </w:rPr>
              <w:t>版本</w:t>
            </w:r>
          </w:p>
        </w:tc>
        <w:tc>
          <w:tcPr>
            <w:tcW w:w="1288" w:type="dxa"/>
            <w:shd w:val="clear" w:color="auto" w:fill="D8D8D8" w:themeFill="background1" w:themeFillShade="D9"/>
            <w:vAlign w:val="center"/>
          </w:tcPr>
          <w:p>
            <w:pPr>
              <w:pStyle w:val="34"/>
            </w:pPr>
            <w:r>
              <w:rPr>
                <w:rFonts w:hint="eastAsia"/>
              </w:rPr>
              <w:t>变更人</w:t>
            </w:r>
          </w:p>
        </w:tc>
        <w:tc>
          <w:tcPr>
            <w:tcW w:w="1913" w:type="dxa"/>
            <w:shd w:val="clear" w:color="auto" w:fill="D8D8D8" w:themeFill="background1" w:themeFillShade="D9"/>
            <w:vAlign w:val="center"/>
          </w:tcPr>
          <w:p>
            <w:pPr>
              <w:pStyle w:val="34"/>
            </w:pPr>
            <w:r>
              <w:rPr>
                <w:rFonts w:hint="eastAsia"/>
              </w:rPr>
              <w:t>变更日期</w:t>
            </w:r>
          </w:p>
        </w:tc>
        <w:tc>
          <w:tcPr>
            <w:tcW w:w="3052" w:type="dxa"/>
            <w:shd w:val="clear" w:color="auto" w:fill="D8D8D8" w:themeFill="background1" w:themeFillShade="D9"/>
            <w:vAlign w:val="center"/>
          </w:tcPr>
          <w:p>
            <w:pPr>
              <w:pStyle w:val="34"/>
              <w:jc w:val="left"/>
            </w:pPr>
            <w:r>
              <w:rPr>
                <w:rFonts w:hint="eastAsia"/>
              </w:rPr>
              <w:t>变更项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905" w:type="dxa"/>
            <w:vAlign w:val="center"/>
          </w:tcPr>
          <w:p>
            <w:pPr>
              <w:pStyle w:val="47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88" w:type="dxa"/>
            <w:vAlign w:val="center"/>
          </w:tcPr>
          <w:p>
            <w:pPr>
              <w:pStyle w:val="47"/>
              <w:jc w:val="center"/>
            </w:pPr>
          </w:p>
        </w:tc>
        <w:tc>
          <w:tcPr>
            <w:tcW w:w="1913" w:type="dxa"/>
            <w:vAlign w:val="center"/>
          </w:tcPr>
          <w:p>
            <w:pPr>
              <w:pStyle w:val="47"/>
              <w:jc w:val="center"/>
            </w:pPr>
          </w:p>
        </w:tc>
        <w:tc>
          <w:tcPr>
            <w:tcW w:w="3052" w:type="dxa"/>
            <w:vAlign w:val="center"/>
          </w:tcPr>
          <w:p>
            <w:pPr>
              <w:pStyle w:val="47"/>
              <w:jc w:val="left"/>
            </w:pPr>
          </w:p>
        </w:tc>
      </w:tr>
    </w:tbl>
    <w:p>
      <w:pPr>
        <w:ind w:firstLine="0" w:firstLineChars="0"/>
        <w:sectPr>
          <w:footerReference r:id="rId8" w:type="default"/>
          <w:pgSz w:w="11906" w:h="16838"/>
          <w:pgMar w:top="1134" w:right="1134" w:bottom="1134" w:left="1134" w:header="510" w:footer="567" w:gutter="0"/>
          <w:pgNumType w:start="1"/>
          <w:cols w:space="425" w:num="1"/>
          <w:docGrid w:type="linesAndChars" w:linePitch="326" w:charSpace="0"/>
        </w:sectPr>
      </w:pPr>
    </w:p>
    <w:p>
      <w:pPr>
        <w:tabs>
          <w:tab w:val="left" w:pos="1365"/>
        </w:tabs>
        <w:ind w:firstLine="0" w:firstLineChars="0"/>
        <w:jc w:val="right"/>
      </w:pPr>
    </w:p>
    <w:bookmarkEnd w:id="9"/>
    <w:bookmarkEnd w:id="10"/>
    <w:bookmarkEnd w:id="11"/>
    <w:bookmarkEnd w:id="12"/>
    <w:sdt>
      <w:sdtPr>
        <w:rPr>
          <w:lang w:val="zh-CN"/>
        </w:rPr>
        <w:id w:val="800589706"/>
      </w:sdtPr>
      <w:sdtEndPr>
        <w:rPr>
          <w:b/>
          <w:bCs/>
          <w:lang w:val="zh-CN"/>
        </w:rPr>
      </w:sdtEndPr>
      <w:sdtContent>
        <w:p>
          <w:pPr>
            <w:pStyle w:val="43"/>
            <w:ind w:firstLine="440"/>
            <w:jc w:val="center"/>
            <w:rPr>
              <w:rFonts w:asciiTheme="majorHAnsi" w:hAnsiTheme="majorHAnsi" w:eastAsiaTheme="majorEastAsia" w:cstheme="majorBidi"/>
              <w:b w:val="0"/>
              <w:bCs w:val="0"/>
              <w:color w:val="2E75B6" w:themeColor="accent1" w:themeShade="BF"/>
              <w:kern w:val="0"/>
              <w:sz w:val="32"/>
              <w:szCs w:val="32"/>
              <w:lang w:val="en-US" w:eastAsia="zh-CN" w:bidi="ar-SA"/>
            </w:rPr>
          </w:pPr>
          <w:bookmarkStart w:id="13" w:name="_Toc1389022553"/>
          <w:bookmarkStart w:id="14" w:name="_Toc1899953542"/>
          <w:bookmarkStart w:id="15" w:name="_Toc528075913"/>
          <w:r>
            <w:rPr>
              <w:b/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\t "一级标题,1,二级标题,2" </w:instrText>
          </w:r>
          <w:r>
            <w:fldChar w:fldCharType="separate"/>
          </w:r>
        </w:p>
        <w:p>
          <w:pPr>
            <w:pStyle w:val="10"/>
            <w:tabs>
              <w:tab w:val="right" w:leader="dot" w:pos="9638"/>
            </w:tabs>
          </w:pPr>
          <w:r>
            <w:rPr>
              <w:rFonts w:hint="eastAsia"/>
            </w:rPr>
            <w:t xml:space="preserve">1 </w:t>
          </w:r>
          <w:r>
            <w:rPr>
              <w:rFonts w:hint="eastAsia"/>
              <w:lang w:val="en-US" w:eastAsia="zh-CN"/>
            </w:rPr>
            <w:t>搭建所需准备的工具及环境</w:t>
          </w:r>
          <w:r>
            <w:tab/>
          </w:r>
          <w:r>
            <w:fldChar w:fldCharType="begin"/>
          </w:r>
          <w:r>
            <w:instrText xml:space="preserve"> PAGEREF _Toc6954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1.1  linux 系统</w:t>
          </w:r>
          <w:r>
            <w:tab/>
          </w:r>
          <w:r>
            <w:fldChar w:fldCharType="begin"/>
          </w:r>
          <w:r>
            <w:instrText xml:space="preserve"> PAGEREF _Toc21611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1.2  java 环境</w:t>
          </w:r>
          <w:r>
            <w:tab/>
          </w:r>
          <w:r>
            <w:fldChar w:fldCharType="begin"/>
          </w:r>
          <w:r>
            <w:instrText xml:space="preserve"> PAGEREF _Toc13737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1.3  git</w:t>
          </w:r>
          <w:r>
            <w:tab/>
          </w:r>
          <w:r>
            <w:fldChar w:fldCharType="begin"/>
          </w:r>
          <w:r>
            <w:instrText xml:space="preserve"> PAGEREF _Toc16028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1.4  maven</w:t>
          </w:r>
          <w:r>
            <w:tab/>
          </w:r>
          <w:r>
            <w:fldChar w:fldCharType="begin"/>
          </w:r>
          <w:r>
            <w:instrText xml:space="preserve"> PAGEREF _Toc25262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1.5  tomcat</w:t>
          </w:r>
          <w:r>
            <w:tab/>
          </w:r>
          <w:r>
            <w:fldChar w:fldCharType="begin"/>
          </w:r>
          <w:r>
            <w:instrText xml:space="preserve"> PAGEREF _Toc10984 </w:instrText>
          </w:r>
          <w:r>
            <w:fldChar w:fldCharType="separate"/>
          </w:r>
          <w:r>
            <w:t>1</w:t>
          </w:r>
          <w:r>
            <w:fldChar w:fldCharType="end"/>
          </w:r>
        </w:p>
        <w:p>
          <w:pPr>
            <w:pStyle w:val="10"/>
            <w:tabs>
              <w:tab w:val="right" w:leader="dot" w:pos="9638"/>
            </w:tabs>
          </w:pPr>
          <w:r>
            <w:rPr>
              <w:rFonts w:hint="eastAsia"/>
            </w:rPr>
            <w:t xml:space="preserve">2 </w:t>
          </w:r>
          <w:r>
            <w:rPr>
              <w:rFonts w:hint="eastAsia"/>
              <w:lang w:val="en-US" w:eastAsia="zh-CN"/>
            </w:rPr>
            <w:t>Jenkins 的安装及相关配置</w:t>
          </w:r>
          <w:r>
            <w:tab/>
          </w:r>
          <w:r>
            <w:fldChar w:fldCharType="begin"/>
          </w:r>
          <w:r>
            <w:instrText xml:space="preserve"> PAGEREF _Toc8538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2.1 下载及安装 jenkins</w:t>
          </w:r>
          <w:r>
            <w:tab/>
          </w:r>
          <w:r>
            <w:fldChar w:fldCharType="begin"/>
          </w:r>
          <w:r>
            <w:instrText xml:space="preserve"> PAGEREF _Toc19286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2.2 运行 jenkins</w:t>
          </w:r>
          <w:r>
            <w:tab/>
          </w:r>
          <w:r>
            <w:fldChar w:fldCharType="begin"/>
          </w:r>
          <w:r>
            <w:instrText xml:space="preserve"> PAGEREF _Toc30040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2.3  jenkins 的基础配置</w:t>
          </w:r>
          <w:r>
            <w:tab/>
          </w:r>
          <w:r>
            <w:fldChar w:fldCharType="begin"/>
          </w:r>
          <w:r>
            <w:instrText xml:space="preserve"> PAGEREF _Toc20383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3 服务器配置</w:t>
          </w:r>
          <w:r>
            <w:tab/>
          </w:r>
          <w:r>
            <w:fldChar w:fldCharType="begin"/>
          </w:r>
          <w:r>
            <w:instrText xml:space="preserve"> PAGEREF _Toc1875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12"/>
            <w:tabs>
              <w:tab w:val="right" w:leader="dot" w:pos="9638"/>
            </w:tabs>
          </w:pPr>
          <w:r>
            <w:rPr>
              <w:rFonts w:hint="eastAsia"/>
              <w:lang w:val="en-US" w:eastAsia="zh-CN"/>
            </w:rPr>
            <w:t>3.1  git 配置</w:t>
          </w:r>
          <w:r>
            <w:tab/>
          </w:r>
          <w:r>
            <w:fldChar w:fldCharType="begin"/>
          </w:r>
          <w:r>
            <w:instrText xml:space="preserve"> PAGEREF _Toc24141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43"/>
            <w:ind w:firstLine="440"/>
            <w:jc w:val="center"/>
          </w:pPr>
          <w:r>
            <w:fldChar w:fldCharType="end"/>
          </w:r>
        </w:p>
      </w:sdtContent>
    </w:sdt>
    <w:p>
      <w:pPr>
        <w:ind w:firstLine="0" w:firstLineChars="0"/>
        <w:sectPr>
          <w:footerReference r:id="rId10" w:type="first"/>
          <w:footerReference r:id="rId9" w:type="default"/>
          <w:pgSz w:w="11906" w:h="16838"/>
          <w:pgMar w:top="1134" w:right="1134" w:bottom="1134" w:left="1134" w:header="510" w:footer="567" w:gutter="0"/>
          <w:pgNumType w:fmt="upperRoman" w:start="1"/>
          <w:cols w:space="425" w:num="1"/>
          <w:titlePg/>
          <w:docGrid w:type="linesAndChars" w:linePitch="326" w:charSpace="0"/>
        </w:sectPr>
      </w:pPr>
    </w:p>
    <w:p>
      <w:pPr>
        <w:pStyle w:val="37"/>
      </w:pPr>
      <w:bookmarkStart w:id="16" w:name="_Toc6954"/>
      <w:r>
        <w:rPr>
          <w:rFonts w:hint="eastAsia"/>
          <w:lang w:val="en-US" w:eastAsia="zh-CN"/>
        </w:rPr>
        <w:t>搭建所需准备的工具及环境</w:t>
      </w:r>
      <w:bookmarkEnd w:id="16"/>
    </w:p>
    <w:p>
      <w:pPr>
        <w:pStyle w:val="38"/>
        <w:bidi w:val="0"/>
        <w:rPr>
          <w:rFonts w:hint="eastAsia"/>
          <w:lang w:val="en-US" w:eastAsia="zh-CN"/>
        </w:rPr>
      </w:pPr>
      <w:bookmarkStart w:id="17" w:name="_Toc21611"/>
      <w:r>
        <w:rPr>
          <w:rFonts w:hint="eastAsia"/>
          <w:lang w:val="en-US" w:eastAsia="zh-CN"/>
        </w:rPr>
        <w:t>1.1  linux 系统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要确定以下几点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确定 linux 的 ip 地址，通过 </w:t>
      </w:r>
      <w:r>
        <w:rPr>
          <w:rStyle w:val="52"/>
          <w:rFonts w:hint="eastAsia"/>
          <w:lang w:val="en-US" w:eastAsia="zh-CN"/>
        </w:rPr>
        <w:t>ifconfig</w:t>
      </w:r>
      <w:r>
        <w:rPr>
          <w:rFonts w:hint="eastAsia"/>
          <w:lang w:val="en-US" w:eastAsia="zh-CN"/>
        </w:rPr>
        <w:t xml:space="preserve"> 查询。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确定登陆 linux 系统的用户名及密码。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确定可以远程连接 ssh 服务，通过 </w:t>
      </w:r>
      <w:r>
        <w:rPr>
          <w:rStyle w:val="52"/>
          <w:rFonts w:hint="eastAsia"/>
          <w:lang w:val="en-US" w:eastAsia="zh-CN"/>
        </w:rPr>
        <w:t>netstat -anp| grep 22</w:t>
      </w:r>
      <w:r>
        <w:rPr>
          <w:rFonts w:hint="eastAsia"/>
          <w:lang w:val="en-US" w:eastAsia="zh-CN"/>
        </w:rPr>
        <w:t xml:space="preserve"> 查询，若出现类似下面的情况，说明已经开启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tcp   0  0 192.168.1.104:22  192.168.1.111:58653   ESTABLISHED 1706/sshd: root@pts 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tcp   0  0 192.168.1.104:22  192.168.1.111:58662   ESTABLISHED 1853/sshd: root@pts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若没有开启，则通过</w:t>
      </w:r>
      <w:r>
        <w:rPr>
          <w:rStyle w:val="52"/>
          <w:rFonts w:hint="eastAsia"/>
          <w:lang w:val="en-US" w:eastAsia="zh-CN"/>
        </w:rPr>
        <w:t xml:space="preserve"> service sshd start </w:t>
      </w:r>
      <w:r>
        <w:rPr>
          <w:rFonts w:hint="eastAsia"/>
          <w:lang w:val="en-US" w:eastAsia="zh-CN"/>
        </w:rPr>
        <w:t>启动服务。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21" w:lineRule="atLeast"/>
        <w:ind w:left="0" w:leftChars="0" w:firstLine="0" w:firstLineChars="0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确定防火墙处于关闭状态，</w:t>
      </w:r>
      <w:r>
        <w:rPr>
          <w:rFonts w:hint="eastAsia"/>
          <w:szCs w:val="22"/>
          <w:lang w:val="en-US" w:eastAsia="zh-CN"/>
        </w:rPr>
        <w:t>通过</w:t>
      </w:r>
      <w:r>
        <w:rPr>
          <w:rStyle w:val="52"/>
          <w:rFonts w:hint="eastAsia"/>
          <w:lang w:val="en-US" w:eastAsia="zh-CN"/>
        </w:rPr>
        <w:t xml:space="preserve"> systemctl status firewalld </w:t>
      </w:r>
      <w:r>
        <w:rPr>
          <w:rFonts w:hint="eastAsia"/>
          <w:szCs w:val="22"/>
          <w:lang w:val="en-US" w:eastAsia="zh-CN"/>
        </w:rPr>
        <w:t xml:space="preserve">查询，若没有关闭，则通过 </w:t>
      </w:r>
      <w:r>
        <w:rPr>
          <w:rStyle w:val="52"/>
          <w:lang w:val="en-US" w:eastAsia="zh-CN"/>
        </w:rPr>
        <w:t>systemctl stop firewalld.service</w:t>
      </w:r>
      <w:r>
        <w:rPr>
          <w:rStyle w:val="52"/>
          <w:rFonts w:hint="eastAsia"/>
          <w:lang w:val="en-US" w:eastAsia="zh-CN"/>
        </w:rPr>
        <w:t xml:space="preserve"> </w:t>
      </w:r>
      <w:r>
        <w:rPr>
          <w:rFonts w:hint="eastAsia"/>
          <w:szCs w:val="22"/>
          <w:lang w:val="en-US" w:eastAsia="zh-CN"/>
        </w:rPr>
        <w:t>关闭。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eastAsia"/>
          <w:szCs w:val="22"/>
          <w:lang w:val="en-US" w:eastAsia="zh-CN"/>
        </w:rPr>
      </w:pPr>
    </w:p>
    <w:p>
      <w:pPr>
        <w:pStyle w:val="38"/>
        <w:bidi w:val="0"/>
        <w:rPr>
          <w:rFonts w:hint="eastAsia"/>
          <w:lang w:val="en-US" w:eastAsia="zh-CN"/>
        </w:rPr>
      </w:pPr>
      <w:bookmarkStart w:id="18" w:name="_Toc13737"/>
      <w:r>
        <w:rPr>
          <w:rFonts w:hint="eastAsia"/>
          <w:lang w:val="en-US" w:eastAsia="zh-CN"/>
        </w:rPr>
        <w:t>1.2  java 环境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自行安装，若没有，则通过 </w:t>
      </w:r>
      <w:r>
        <w:rPr>
          <w:rStyle w:val="52"/>
          <w:rFonts w:hint="eastAsia"/>
          <w:lang w:val="en-US" w:eastAsia="zh-CN"/>
        </w:rPr>
        <w:t xml:space="preserve">yum install java </w:t>
      </w:r>
      <w:r>
        <w:rPr>
          <w:rFonts w:hint="eastAsia"/>
          <w:lang w:val="en-US" w:eastAsia="zh-CN"/>
        </w:rPr>
        <w:t xml:space="preserve">安装，通过 </w:t>
      </w:r>
      <w:r>
        <w:rPr>
          <w:rStyle w:val="52"/>
          <w:rFonts w:hint="eastAsia"/>
          <w:lang w:val="en-US" w:eastAsia="zh-CN"/>
        </w:rPr>
        <w:t xml:space="preserve">java -version </w:t>
      </w:r>
      <w:r>
        <w:rPr>
          <w:rFonts w:hint="eastAsia"/>
          <w:lang w:val="en-US" w:eastAsia="zh-CN"/>
        </w:rPr>
        <w:t>检验。</w:t>
      </w:r>
    </w:p>
    <w:p>
      <w:pPr>
        <w:rPr>
          <w:rFonts w:hint="eastAsia"/>
          <w:lang w:val="en-US" w:eastAsia="zh-CN"/>
        </w:rPr>
      </w:pPr>
    </w:p>
    <w:p>
      <w:pPr>
        <w:pStyle w:val="38"/>
        <w:bidi w:val="0"/>
        <w:rPr>
          <w:rFonts w:hint="default"/>
          <w:lang w:val="en-US" w:eastAsia="zh-CN"/>
        </w:rPr>
      </w:pPr>
      <w:bookmarkStart w:id="19" w:name="_Toc16028"/>
      <w:r>
        <w:rPr>
          <w:rFonts w:hint="eastAsia"/>
          <w:lang w:val="en-US" w:eastAsia="zh-CN"/>
        </w:rPr>
        <w:t>1.3  git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自行安装，若没有，则通过 </w:t>
      </w:r>
      <w:r>
        <w:rPr>
          <w:rStyle w:val="52"/>
          <w:rFonts w:hint="eastAsia"/>
          <w:lang w:val="en-US" w:eastAsia="zh-CN"/>
        </w:rPr>
        <w:t xml:space="preserve">yum install git </w:t>
      </w:r>
      <w:r>
        <w:rPr>
          <w:rFonts w:hint="eastAsia"/>
          <w:lang w:val="en-US" w:eastAsia="zh-CN"/>
        </w:rPr>
        <w:t xml:space="preserve">安装，通过 </w:t>
      </w:r>
      <w:r>
        <w:rPr>
          <w:rStyle w:val="52"/>
          <w:rFonts w:hint="eastAsia"/>
          <w:lang w:val="en-US" w:eastAsia="zh-CN"/>
        </w:rPr>
        <w:t>git version</w:t>
      </w:r>
      <w:r>
        <w:rPr>
          <w:rFonts w:hint="eastAsia"/>
          <w:lang w:val="en-US" w:eastAsia="zh-CN"/>
        </w:rPr>
        <w:t xml:space="preserve"> 检验。</w:t>
      </w:r>
    </w:p>
    <w:p>
      <w:pPr>
        <w:rPr>
          <w:rFonts w:hint="default"/>
          <w:lang w:val="en-US" w:eastAsia="zh-CN"/>
        </w:rPr>
      </w:pPr>
    </w:p>
    <w:p>
      <w:pPr>
        <w:pStyle w:val="38"/>
        <w:bidi w:val="0"/>
        <w:rPr>
          <w:rFonts w:hint="default"/>
          <w:lang w:val="en-US" w:eastAsia="zh-CN"/>
        </w:rPr>
      </w:pPr>
      <w:bookmarkStart w:id="20" w:name="_Toc25262"/>
      <w:r>
        <w:rPr>
          <w:rFonts w:hint="eastAsia"/>
          <w:lang w:val="en-US" w:eastAsia="zh-CN"/>
        </w:rPr>
        <w:t>1.4  maven</w:t>
      </w:r>
      <w:bookmarkEnd w:id="20"/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有些项目在 maven 项目下的，因此也可以安装 maven。进入一个好找的文件夹，通过命令  </w:t>
      </w:r>
      <w:r>
        <w:rPr>
          <w:rStyle w:val="52"/>
          <w:rFonts w:hint="eastAsia"/>
          <w:lang w:val="en-US" w:eastAsia="zh-CN"/>
        </w:rPr>
        <w:t>wget http://mirror.bit.edu.cn/apache/maven/maven-3/3.6.1/binaries/apache-maven-3.6.1-bin.tar.gz</w:t>
      </w:r>
      <w:r>
        <w:rPr>
          <w:rFonts w:hint="eastAsia"/>
          <w:szCs w:val="22"/>
          <w:lang w:val="en-US" w:eastAsia="zh-CN"/>
        </w:rPr>
        <w:t xml:space="preserve"> 进行下载。通过 </w:t>
      </w:r>
      <w:r>
        <w:rPr>
          <w:rStyle w:val="52"/>
          <w:rFonts w:hint="eastAsia"/>
          <w:lang w:val="en-US" w:eastAsia="zh-CN"/>
        </w:rPr>
        <w:t>“tar -zxvf apache-maven-3.6.1-bin.tar.gz -C .”</w:t>
      </w:r>
      <w:r>
        <w:rPr>
          <w:rFonts w:hint="eastAsia"/>
          <w:szCs w:val="22"/>
          <w:lang w:val="en-US" w:eastAsia="zh-CN"/>
        </w:rPr>
        <w:t xml:space="preserve"> 进行解压到当前文件夹。进入解压后的文件夹，通过 </w:t>
      </w:r>
      <w:r>
        <w:rPr>
          <w:rStyle w:val="52"/>
          <w:rFonts w:hint="eastAsia"/>
          <w:lang w:val="en-US" w:eastAsia="zh-CN"/>
        </w:rPr>
        <w:t>pwd</w:t>
      </w:r>
      <w:r>
        <w:rPr>
          <w:rFonts w:hint="eastAsia"/>
          <w:szCs w:val="22"/>
          <w:lang w:val="en-US" w:eastAsia="zh-CN"/>
        </w:rPr>
        <w:t xml:space="preserve"> 查询当前目录的路径并进行复制。之后通过 </w:t>
      </w:r>
      <w:r>
        <w:rPr>
          <w:rStyle w:val="52"/>
          <w:rFonts w:hint="eastAsia"/>
          <w:lang w:val="en-US" w:eastAsia="zh-CN"/>
        </w:rPr>
        <w:t>vim /etc/profile</w:t>
      </w:r>
      <w:r>
        <w:rPr>
          <w:rFonts w:hint="eastAsia"/>
          <w:szCs w:val="22"/>
          <w:lang w:val="en-US" w:eastAsia="zh-CN"/>
        </w:rPr>
        <w:t xml:space="preserve"> 在最后添加以下内容 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maven path</w:t>
      </w:r>
      <w:r>
        <w:rPr>
          <w:rFonts w:hint="eastAsia"/>
          <w:lang w:val="en-US" w:eastAsia="zh-CN"/>
        </w:rPr>
        <w:t>， M2_HOME 之间有下划线，格式原因没有显示出来。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M2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HOME=/usr/local/maven</w:t>
      </w:r>
      <w:r>
        <w:rPr>
          <w:rFonts w:hint="eastAsia"/>
          <w:lang w:val="en-US" w:eastAsia="zh-CN"/>
        </w:rPr>
        <w:t xml:space="preserve">   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PATH=$PATH:$M2_HOME/bin</w:t>
      </w:r>
    </w:p>
    <w:p>
      <w:pPr>
        <w:pStyle w:val="23"/>
        <w:bidi w:val="0"/>
        <w:rPr>
          <w:rFonts w:hint="default"/>
          <w:szCs w:val="22"/>
          <w:lang w:val="en-US" w:eastAsia="zh-CN"/>
        </w:rPr>
      </w:pPr>
      <w:r>
        <w:rPr>
          <w:rFonts w:hint="default"/>
          <w:lang w:val="en-US" w:eastAsia="zh-CN"/>
        </w:rPr>
        <w:t>export MAVEN_OPTS='-XX:PermSize=1024m -XX:MaxPermSize=1024m'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/usr/local/maven</w:t>
      </w:r>
      <w:r>
        <w:rPr>
          <w:rFonts w:hint="eastAsia"/>
          <w:lang w:val="en-US" w:eastAsia="zh-CN"/>
        </w:rPr>
        <w:t xml:space="preserve">  为刚复制的路径。添加并保存之后，通过 </w:t>
      </w:r>
      <w:r>
        <w:rPr>
          <w:rStyle w:val="52"/>
          <w:rFonts w:hint="eastAsia"/>
          <w:lang w:val="en-US" w:eastAsia="zh-CN"/>
        </w:rPr>
        <w:t>source /etc/profile</w:t>
      </w:r>
      <w:r>
        <w:rPr>
          <w:rFonts w:hint="eastAsia"/>
          <w:lang w:val="en-US" w:eastAsia="zh-CN"/>
        </w:rPr>
        <w:t xml:space="preserve"> 将文件重新生效。最后通过 </w:t>
      </w:r>
      <w:r>
        <w:rPr>
          <w:rStyle w:val="52"/>
          <w:rFonts w:hint="eastAsia"/>
          <w:lang w:val="en-US" w:eastAsia="zh-CN"/>
        </w:rPr>
        <w:t>mvn -version</w:t>
      </w:r>
      <w:r>
        <w:rPr>
          <w:rFonts w:hint="eastAsia"/>
          <w:lang w:val="en-US" w:eastAsia="zh-CN"/>
        </w:rPr>
        <w:t xml:space="preserve"> 进行验证，有版本号出现则说明已经安装成功。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/>
          <w:lang w:val="en-US" w:eastAsia="zh-CN"/>
        </w:rPr>
      </w:pPr>
    </w:p>
    <w:p>
      <w:pPr>
        <w:pStyle w:val="38"/>
        <w:bidi w:val="0"/>
        <w:rPr>
          <w:rFonts w:hint="eastAsia"/>
          <w:lang w:val="en-US" w:eastAsia="zh-CN"/>
        </w:rPr>
      </w:pPr>
      <w:bookmarkStart w:id="21" w:name="_Toc10984"/>
      <w:r>
        <w:rPr>
          <w:rFonts w:hint="eastAsia"/>
          <w:lang w:val="en-US" w:eastAsia="zh-CN"/>
        </w:rPr>
        <w:t>1.5  tomcat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部署的程序是部署在tomcat 上的，通过命令 </w:t>
      </w:r>
      <w:r>
        <w:rPr>
          <w:rStyle w:val="52"/>
          <w:rFonts w:hint="eastAsia"/>
          <w:lang w:val="en-US" w:eastAsia="zh-CN"/>
        </w:rPr>
        <w:t xml:space="preserve">wget http://mirror.bit.edu.cn/apache/tomcat/tomcat-9/v9.0.21/bin/apache-tomcat-9.0.21.tar.gz </w:t>
      </w:r>
      <w:r>
        <w:rPr>
          <w:rFonts w:hint="eastAsia"/>
          <w:lang w:val="en-US" w:eastAsia="zh-CN"/>
        </w:rPr>
        <w:t>进行下载。通过命令</w:t>
      </w:r>
      <w:r>
        <w:rPr>
          <w:rStyle w:val="52"/>
          <w:rFonts w:hint="eastAsia"/>
          <w:lang w:val="en-US" w:eastAsia="zh-CN"/>
        </w:rPr>
        <w:t xml:space="preserve"> “tar -zxvf apache-tomcat-9.0.21.tar.gz -C .”</w:t>
      </w:r>
      <w:r>
        <w:rPr>
          <w:rFonts w:hint="eastAsia"/>
          <w:lang w:val="en-US" w:eastAsia="zh-CN"/>
        </w:rPr>
        <w:t xml:space="preserve">  进行解压到当前文件夹。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进入解压后的文件夹，输入命令 </w:t>
      </w:r>
      <w:r>
        <w:rPr>
          <w:rStyle w:val="52"/>
          <w:rFonts w:hint="eastAsia"/>
          <w:lang w:val="en-US" w:eastAsia="zh-CN"/>
        </w:rPr>
        <w:t>chmod a+x -R *</w:t>
      </w:r>
      <w:r>
        <w:rPr>
          <w:rFonts w:hint="eastAsia"/>
          <w:szCs w:val="22"/>
          <w:lang w:val="en-US" w:eastAsia="zh-CN"/>
        </w:rPr>
        <w:t xml:space="preserve"> ，将该目录下的文件赋予可执行权限。Tomcat 的默认端口为 8080，但这容易和别的应用发生冲突。因此修改 tomcat 配置文件的端口。打开当前解压后的文件夹下的配置文件 vim conf/server.xml，找到 Connector port="8080" ，将其修改为 8090。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现在尝试运行 tomcat，依旧在解压后的文件夹中输入 </w:t>
      </w:r>
      <w:r>
        <w:rPr>
          <w:rStyle w:val="52"/>
          <w:rFonts w:hint="eastAsia"/>
          <w:lang w:val="en-US" w:eastAsia="zh-CN"/>
        </w:rPr>
        <w:t>bin/startup.sh</w:t>
      </w:r>
      <w:r>
        <w:rPr>
          <w:rFonts w:hint="eastAsia"/>
          <w:szCs w:val="22"/>
          <w:lang w:val="en-US" w:eastAsia="zh-CN"/>
        </w:rPr>
        <w:t xml:space="preserve">， 稍等一会，输入命令 </w:t>
      </w:r>
      <w:r>
        <w:rPr>
          <w:rStyle w:val="52"/>
          <w:rFonts w:hint="eastAsia"/>
          <w:lang w:val="en-US" w:eastAsia="zh-CN"/>
        </w:rPr>
        <w:t>ps -ef | grep tomcat</w:t>
      </w:r>
      <w:r>
        <w:rPr>
          <w:rFonts w:hint="eastAsia"/>
          <w:szCs w:val="22"/>
          <w:lang w:val="en-US" w:eastAsia="zh-CN"/>
        </w:rPr>
        <w:t xml:space="preserve"> 查看是否有启动，最后在浏览器中输入虚拟机的IP + 在 tomcat配置文件中修改后的端口，查看是否能够打开页面。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1" w:lineRule="atLeast"/>
        <w:ind w:left="0" w:leftChars="0" w:firstLine="0" w:firstLineChars="0"/>
        <w:jc w:val="left"/>
        <w:rPr>
          <w:rFonts w:hint="default"/>
          <w:sz w:val="16"/>
          <w:szCs w:val="1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7"/>
      </w:pPr>
      <w:bookmarkStart w:id="22" w:name="_Toc8538"/>
      <w:r>
        <w:rPr>
          <w:rFonts w:hint="eastAsia"/>
          <w:lang w:val="en-US" w:eastAsia="zh-CN"/>
        </w:rPr>
        <w:t>Jenkins 的安装及相关配置</w:t>
      </w:r>
      <w:bookmarkEnd w:id="22"/>
    </w:p>
    <w:p>
      <w:pPr>
        <w:pStyle w:val="38"/>
        <w:bidi w:val="0"/>
        <w:rPr>
          <w:rFonts w:hint="eastAsia"/>
          <w:lang w:val="en-US" w:eastAsia="zh-CN"/>
        </w:rPr>
      </w:pPr>
      <w:bookmarkStart w:id="23" w:name="_Toc19286"/>
      <w:r>
        <w:rPr>
          <w:rFonts w:hint="eastAsia"/>
          <w:lang w:val="en-US" w:eastAsia="zh-CN"/>
        </w:rPr>
        <w:t>2.1 下载及安装 jenkins</w:t>
      </w:r>
      <w:bookmarkEnd w:id="23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332740</wp:posOffset>
            </wp:positionV>
            <wp:extent cx="5079365" cy="2732405"/>
            <wp:effectExtent l="0" t="0" r="6985" b="1079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登录网址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"https://jenkins.io/zh/"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https://jenkins.io/zh/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点击下载</w:t>
      </w:r>
      <w:bookmarkEnd w:id="13"/>
      <w:bookmarkEnd w:id="14"/>
      <w:bookmarkEnd w:id="15"/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p>
      <w:pPr>
        <w:pStyle w:val="28"/>
        <w:framePr w:vAnchor="text" w:hAnchor="page" w:x="4909" w:y="579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图2.1 jenkins 主界面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war: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72390</wp:posOffset>
            </wp:positionV>
            <wp:extent cx="5108575" cy="2493010"/>
            <wp:effectExtent l="0" t="0" r="15875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 下载 war 界面</w:t>
      </w:r>
    </w:p>
    <w:p>
      <w:pPr>
        <w:pStyle w:val="3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4" w:name="_Toc30040"/>
      <w:r>
        <w:rPr>
          <w:rFonts w:hint="eastAsia"/>
          <w:lang w:val="en-US" w:eastAsia="zh-CN"/>
        </w:rPr>
        <w:t>2.2 运行 jenkins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linux 系统中，通过命令</w:t>
      </w:r>
      <w:r>
        <w:rPr>
          <w:rStyle w:val="52"/>
          <w:rFonts w:hint="eastAsia"/>
          <w:lang w:val="en-US" w:eastAsia="zh-CN"/>
        </w:rPr>
        <w:t xml:space="preserve"> java -jar jenkins.war </w:t>
      </w:r>
      <w:r>
        <w:rPr>
          <w:rFonts w:hint="eastAsia"/>
          <w:lang w:val="en-US" w:eastAsia="zh-CN"/>
        </w:rPr>
        <w:t>直接启动，如果出现插件下载失败相关的报错信息，可以采取一个暴力的方法，将 /root/.jenkins 下的所有文件全部删掉，当再次启动 jenkins 时会自动重新下载刚被删掉的文件的原始文件。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 xml:space="preserve">启动成功之后，可以打开浏览器，输入 </w:t>
      </w:r>
      <w:r>
        <w:rPr>
          <w:rStyle w:val="52"/>
        </w:rPr>
        <w:fldChar w:fldCharType="begin"/>
      </w:r>
      <w:r>
        <w:rPr>
          <w:rStyle w:val="52"/>
        </w:rPr>
        <w:instrText xml:space="preserve"> HYPERLINK "http://192.168.0.124:9999/login?from=/" </w:instrText>
      </w:r>
      <w:r>
        <w:rPr>
          <w:rStyle w:val="52"/>
        </w:rPr>
        <w:fldChar w:fldCharType="separate"/>
      </w:r>
      <w:r>
        <w:rPr>
          <w:rStyle w:val="52"/>
          <w:rFonts w:hint="eastAsia"/>
          <w:lang w:val="en-US" w:eastAsia="zh-CN"/>
        </w:rPr>
        <w:t>loacalhost</w:t>
      </w:r>
      <w:r>
        <w:rPr>
          <w:rStyle w:val="52"/>
        </w:rPr>
        <w:t>:</w:t>
      </w:r>
      <w:r>
        <w:rPr>
          <w:rStyle w:val="52"/>
          <w:rFonts w:hint="eastAsia"/>
          <w:lang w:val="en-US"/>
        </w:rPr>
        <w:t>8</w:t>
      </w:r>
      <w:r>
        <w:rPr>
          <w:rStyle w:val="52"/>
        </w:rPr>
        <w:fldChar w:fldCharType="end"/>
      </w:r>
      <w:r>
        <w:rPr>
          <w:rStyle w:val="52"/>
          <w:rFonts w:hint="eastAsia"/>
          <w:lang w:val="en-US"/>
        </w:rPr>
        <w:t>080</w:t>
      </w:r>
      <w:r>
        <w:rPr>
          <w:rFonts w:hint="eastAsia"/>
          <w:szCs w:val="22"/>
          <w:lang w:val="en-US" w:eastAsia="zh-CN"/>
        </w:rPr>
        <w:t>，有些虚拟机需要输入虚拟机的 ip + 端口号才能打开。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打开后为该界面：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pStyle w:val="28"/>
        <w:framePr w:vAnchor="text" w:hAnchor="page" w:x="4631" w:y="41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 输入管理员密码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570230</wp:posOffset>
            </wp:positionH>
            <wp:positionV relativeFrom="paragraph">
              <wp:posOffset>64135</wp:posOffset>
            </wp:positionV>
            <wp:extent cx="4989830" cy="2457450"/>
            <wp:effectExtent l="0" t="0" r="127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91" r="-191" b="45455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查看 /root/.jenkins/secrets/initialAdminPassword 下的信息，如果不存在，通过命令 </w:t>
      </w:r>
      <w:r>
        <w:rPr>
          <w:rStyle w:val="52"/>
          <w:rFonts w:hint="eastAsia"/>
          <w:lang w:val="en-US" w:eastAsia="zh-CN"/>
        </w:rPr>
        <w:t>find / -name initialAdminPassword</w:t>
      </w:r>
      <w:r>
        <w:rPr>
          <w:rFonts w:hint="eastAsia"/>
          <w:szCs w:val="22"/>
          <w:lang w:val="en-US" w:eastAsia="zh-CN"/>
        </w:rPr>
        <w:t>，找到文件对应的位置，然后查看内容。把查看到的内容复制到页面上管理员的密码，然后点击“继续”。</w:t>
      </w:r>
    </w:p>
    <w:p>
      <w:pPr>
        <w:rPr>
          <w:rFonts w:hint="eastAsia"/>
          <w:szCs w:val="22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320040</wp:posOffset>
            </wp:positionV>
            <wp:extent cx="4390390" cy="2404745"/>
            <wp:effectExtent l="0" t="0" r="10160" b="146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b="39233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2"/>
          <w:lang w:val="en-US" w:eastAsia="zh-CN"/>
        </w:rPr>
        <w:t>进入页面，点击“安装推荐的插件”：</w:t>
      </w:r>
    </w:p>
    <w:p>
      <w:pPr>
        <w:rPr>
          <w:rFonts w:hint="default"/>
          <w:szCs w:val="22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图2.4 安装插件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会出现以下界面：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898525</wp:posOffset>
            </wp:positionH>
            <wp:positionV relativeFrom="paragraph">
              <wp:posOffset>635</wp:posOffset>
            </wp:positionV>
            <wp:extent cx="4227830" cy="3808730"/>
            <wp:effectExtent l="0" t="0" r="1270" b="127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图2.5 自动安装插件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安装插件完成之后，会进入到创建管理员界面：</w:t>
      </w:r>
    </w:p>
    <w:p>
      <w:pPr>
        <w:rPr>
          <w:rFonts w:hint="default"/>
          <w:szCs w:val="22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202565</wp:posOffset>
            </wp:positionV>
            <wp:extent cx="5250815" cy="2414905"/>
            <wp:effectExtent l="0" t="0" r="6985" b="4445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图2.6 创建管理员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用户名和密码需要记住，以后都是以此进行登录的。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之后配置 url，如图2.7所示。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48260</wp:posOffset>
            </wp:positionV>
            <wp:extent cx="6116955" cy="2154555"/>
            <wp:effectExtent l="0" t="0" r="17145" b="17145"/>
            <wp:wrapTopAndBottom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图2.7 配置 url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pStyle w:val="38"/>
        <w:bidi w:val="0"/>
        <w:rPr>
          <w:rFonts w:hint="eastAsia"/>
          <w:lang w:val="en-US" w:eastAsia="zh-CN"/>
        </w:rPr>
      </w:pPr>
      <w:bookmarkStart w:id="25" w:name="_Toc20383"/>
      <w:r>
        <w:rPr>
          <w:rFonts w:hint="eastAsia"/>
          <w:lang w:val="en-US" w:eastAsia="zh-CN"/>
        </w:rPr>
        <w:t>2.3  jenkins 的基础配置</w:t>
      </w:r>
      <w:bookmarkEnd w:id="25"/>
    </w:p>
    <w:p>
      <w:pPr>
        <w:pStyle w:val="3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 安装插件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515620</wp:posOffset>
            </wp:positionH>
            <wp:positionV relativeFrom="paragraph">
              <wp:posOffset>194945</wp:posOffset>
            </wp:positionV>
            <wp:extent cx="5170805" cy="2431415"/>
            <wp:effectExtent l="0" t="0" r="10795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图2.8 主界面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图2.8 为主界面，依次点击系统管理、插件管理、可选插件、在过滤出输入 rebuilder、勾选之后点击“直接安装”，同理安装第二个插件 safe restart plugin。当第一次进入该界面时，可能存在一些标题为英文的情况，原因是缺少插件，因此可以先安装 Maven Intrgration plugin 插件。安装完毕之后，点击“重启”。等待 jenkins 重启即可生效插件，可能存在停留在插件界面并提示在重启中，若出现该情况，则点击“返回首页”，即可跳转到登陆界面。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br w:type="page"/>
      </w:r>
    </w:p>
    <w:p>
      <w:pPr>
        <w:pStyle w:val="37"/>
        <w:bidi w:val="0"/>
        <w:rPr>
          <w:rFonts w:hint="default"/>
          <w:lang w:val="en-US" w:eastAsia="zh-CN"/>
        </w:rPr>
      </w:pPr>
      <w:bookmarkStart w:id="26" w:name="_Toc1875"/>
      <w:r>
        <w:rPr>
          <w:rFonts w:hint="eastAsia"/>
          <w:lang w:val="en-US" w:eastAsia="zh-CN"/>
        </w:rPr>
        <w:t>服务器配置</w:t>
      </w:r>
      <w:bookmarkEnd w:id="26"/>
    </w:p>
    <w:p>
      <w:pPr>
        <w:pStyle w:val="38"/>
        <w:bidi w:val="0"/>
        <w:rPr>
          <w:rFonts w:hint="default"/>
          <w:lang w:val="en-US" w:eastAsia="zh-CN"/>
        </w:rPr>
      </w:pPr>
      <w:bookmarkStart w:id="27" w:name="_Toc24141"/>
      <w:r>
        <w:rPr>
          <w:rFonts w:hint="eastAsia"/>
          <w:lang w:val="en-US" w:eastAsia="zh-CN"/>
        </w:rPr>
        <w:t>3.1  git 配置</w:t>
      </w:r>
      <w:bookmarkEnd w:id="27"/>
    </w:p>
    <w:p>
      <w:pPr>
        <w:pStyle w:val="3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3.1.1 配置 git 的用户名和 email 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在linux 中通过命令</w:t>
      </w:r>
      <w:r>
        <w:rPr>
          <w:rStyle w:val="52"/>
          <w:rFonts w:hint="eastAsia"/>
          <w:lang w:val="en-US" w:eastAsia="zh-CN"/>
        </w:rPr>
        <w:t xml:space="preserve"> git config --global user.name </w:t>
      </w:r>
      <w:r>
        <w:rPr>
          <w:rStyle w:val="52"/>
          <w:rFonts w:hint="eastAsia"/>
          <w:lang w:val="en-US" w:eastAsia="zh-CN"/>
        </w:rPr>
        <w:fldChar w:fldCharType="begin"/>
      </w:r>
      <w:r>
        <w:rPr>
          <w:rStyle w:val="52"/>
          <w:rFonts w:hint="eastAsia"/>
          <w:lang w:val="en-US" w:eastAsia="zh-CN"/>
        </w:rPr>
        <w:instrText xml:space="preserve"> HYPERLINK "mailto:\"z648883413@163.com\"" </w:instrText>
      </w:r>
      <w:r>
        <w:rPr>
          <w:rStyle w:val="52"/>
          <w:rFonts w:hint="eastAsia"/>
          <w:lang w:val="en-US" w:eastAsia="zh-CN"/>
        </w:rPr>
        <w:fldChar w:fldCharType="separate"/>
      </w:r>
      <w:r>
        <w:rPr>
          <w:rStyle w:val="52"/>
          <w:rFonts w:hint="eastAsia"/>
          <w:lang w:val="en-US" w:eastAsia="zh-CN"/>
        </w:rPr>
        <w:t>"xxxx"</w:t>
      </w:r>
      <w:r>
        <w:rPr>
          <w:rStyle w:val="52"/>
          <w:rFonts w:hint="eastAsia"/>
          <w:lang w:val="en-US" w:eastAsia="zh-CN"/>
        </w:rPr>
        <w:fldChar w:fldCharType="end"/>
      </w:r>
      <w:r>
        <w:rPr>
          <w:rStyle w:val="52"/>
          <w:rFonts w:hint="eastAsia"/>
          <w:lang w:val="en-US" w:eastAsia="zh-CN"/>
        </w:rPr>
        <w:t xml:space="preserve"> </w:t>
      </w:r>
      <w:r>
        <w:rPr>
          <w:rFonts w:hint="eastAsia"/>
          <w:szCs w:val="22"/>
          <w:lang w:val="en-US" w:eastAsia="zh-CN"/>
        </w:rPr>
        <w:t xml:space="preserve">和 </w:t>
      </w:r>
      <w:r>
        <w:rPr>
          <w:rStyle w:val="52"/>
          <w:rFonts w:hint="eastAsia"/>
          <w:lang w:val="en-US" w:eastAsia="zh-CN"/>
        </w:rPr>
        <w:t xml:space="preserve">git config --global user.email </w:t>
      </w:r>
      <w:r>
        <w:rPr>
          <w:rStyle w:val="52"/>
          <w:rFonts w:hint="eastAsia"/>
          <w:lang w:val="en-US" w:eastAsia="zh-CN"/>
        </w:rPr>
        <w:fldChar w:fldCharType="begin"/>
      </w:r>
      <w:r>
        <w:rPr>
          <w:rStyle w:val="52"/>
          <w:rFonts w:hint="eastAsia"/>
          <w:lang w:val="en-US" w:eastAsia="zh-CN"/>
        </w:rPr>
        <w:instrText xml:space="preserve"> HYPERLINK "mailto:\"xxxx@163.com\"，不做强制要求为真实信息，存在即可。" </w:instrText>
      </w:r>
      <w:r>
        <w:rPr>
          <w:rStyle w:val="52"/>
          <w:rFonts w:hint="eastAsia"/>
          <w:lang w:val="en-US" w:eastAsia="zh-CN"/>
        </w:rPr>
        <w:fldChar w:fldCharType="separate"/>
      </w:r>
      <w:r>
        <w:rPr>
          <w:rStyle w:val="52"/>
          <w:rFonts w:hint="eastAsia"/>
          <w:lang w:val="en-US" w:eastAsia="zh-CN"/>
        </w:rPr>
        <w:t>"xxxx@163.com"</w:t>
      </w:r>
      <w:r>
        <w:rPr>
          <w:rFonts w:hint="eastAsia"/>
          <w:szCs w:val="22"/>
          <w:lang w:val="en-US" w:eastAsia="zh-CN"/>
        </w:rPr>
        <w:t>，不做强制要求为真实信息，存在即可。</w:t>
      </w:r>
      <w:r>
        <w:rPr>
          <w:rStyle w:val="52"/>
          <w:rFonts w:hint="eastAsia"/>
          <w:lang w:val="en-US" w:eastAsia="zh-CN"/>
        </w:rPr>
        <w:fldChar w:fldCharType="end"/>
      </w:r>
    </w:p>
    <w:p>
      <w:pPr>
        <w:rPr>
          <w:rFonts w:hint="default"/>
          <w:szCs w:val="22"/>
          <w:lang w:val="en-US" w:eastAsia="zh-CN"/>
        </w:rPr>
      </w:pPr>
    </w:p>
    <w:p>
      <w:pPr>
        <w:pStyle w:val="3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授权证书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通过命令 ssh-keygen -t rsa -C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"mailto:\"xxxx@163.com\"，email"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0"/>
          <w:rFonts w:hint="eastAsia"/>
          <w:lang w:val="en-US" w:eastAsia="zh-CN"/>
        </w:rPr>
        <w:t>"xxxx@163.com"，email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地址为你之前填写的 email 一致。随之系统提示输入用户名、密码、确认密码，这时直接回车，不需要输入。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生成之后确认一下是否有生成，进入 ~/.ssh/ 目录，查看当前目录文件，会出现 id_rsa 和 id_rsa.pub，前者为私钥，后者为公钥。有则证明已经生成成功。</w:t>
      </w:r>
    </w:p>
    <w:p>
      <w:pPr>
        <w:rPr>
          <w:rFonts w:hint="eastAsia"/>
          <w:lang w:val="en-US" w:eastAsia="zh-CN"/>
        </w:rPr>
      </w:pPr>
    </w:p>
    <w:p>
      <w:pPr>
        <w:pStyle w:val="3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 linux 与 github 相通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github，点击右上角的头像之后，再点击 settings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538480</wp:posOffset>
            </wp:positionH>
            <wp:positionV relativeFrom="paragraph">
              <wp:posOffset>163830</wp:posOffset>
            </wp:positionV>
            <wp:extent cx="4936490" cy="3404870"/>
            <wp:effectExtent l="0" t="0" r="1270" b="8890"/>
            <wp:wrapTopAndBottom/>
            <wp:docPr id="8" name="图片 8" descr="15608743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6087430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 进入配置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之后点击“SSH and GPG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，再点击“New SSH key”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-24130</wp:posOffset>
            </wp:positionV>
            <wp:extent cx="5384800" cy="2532380"/>
            <wp:effectExtent l="0" t="0" r="10160" b="12700"/>
            <wp:wrapTopAndBottom/>
            <wp:docPr id="9" name="图片 9" descr="15608745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6087452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 进入 ssh 密钥添加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584200</wp:posOffset>
            </wp:positionH>
            <wp:positionV relativeFrom="paragraph">
              <wp:posOffset>276225</wp:posOffset>
            </wp:positionV>
            <wp:extent cx="5339080" cy="2510790"/>
            <wp:effectExtent l="0" t="0" r="10160" b="3810"/>
            <wp:wrapTopAndBottom/>
            <wp:docPr id="11" name="图片 11" descr="15608747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6087473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 添加密钥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进入图3.3 界面，title 自行输入，然后将刚 linux 下生成的公钥中的所有信息复制之后粘贴到 key 中。最后点击“Add SSH key”。</w:t>
      </w:r>
    </w:p>
    <w:p>
      <w:pPr>
        <w:bidi w:val="0"/>
        <w:rPr>
          <w:rFonts w:hint="default"/>
          <w:szCs w:val="22"/>
          <w:lang w:val="en-US" w:eastAsia="zh-CN"/>
        </w:rPr>
      </w:pPr>
      <w:r>
        <w:rPr>
          <w:rFonts w:hint="eastAsia"/>
          <w:lang w:val="en-US" w:eastAsia="zh-CN"/>
        </w:rPr>
        <w:t xml:space="preserve">添加完毕之后，要验证 linux 是否与 github 相通。在 linux 中输入 ssh </w:t>
      </w: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"mailto:git@github.com，之后会跳出提示语询问填写"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git@github.com，之后会跳出提示语询问填写</w:t>
      </w:r>
      <w:r>
        <w:rPr>
          <w:rFonts w:hint="eastAsia"/>
          <w:szCs w:val="22"/>
          <w:lang w:val="en-US" w:eastAsia="zh-CN"/>
        </w:rPr>
        <w:fldChar w:fldCharType="end"/>
      </w:r>
      <w:r>
        <w:rPr>
          <w:rFonts w:hint="eastAsia"/>
          <w:szCs w:val="22"/>
          <w:lang w:val="en-US" w:eastAsia="zh-CN"/>
        </w:rPr>
        <w:t xml:space="preserve"> yes or no，这时填写 yes。当出现“Hi xxxx! You've successfully authenticated, but GitHub does not provide shell access.”时说明已经连接成功。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</w:p>
    <w:sectPr>
      <w:footerReference r:id="rId11" w:type="default"/>
      <w:pgSz w:w="11906" w:h="16838"/>
      <w:pgMar w:top="1134" w:right="1134" w:bottom="1134" w:left="1134" w:header="397" w:footer="567" w:gutter="0"/>
      <w:pgNumType w:start="1"/>
      <w:cols w:space="425" w:num="1"/>
      <w:docGrid w:type="linesAndChar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方正小标宋简体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4240314"/>
    </w:sdtPr>
    <w:sdtEndPr>
      <w:rPr>
        <w:color w:val="7F7F7F" w:themeColor="background1" w:themeShade="80"/>
      </w:rPr>
    </w:sdtEndPr>
    <w:sdtContent>
      <w:p>
        <w:pPr>
          <w:pStyle w:val="8"/>
          <w:tabs>
            <w:tab w:val="right" w:pos="8222"/>
            <w:tab w:val="clear" w:pos="8306"/>
          </w:tabs>
          <w:ind w:right="84"/>
          <w:rPr>
            <w:color w:val="7F7F7F" w:themeColor="background1" w:themeShade="80"/>
          </w:rPr>
        </w:pPr>
        <w:r>
          <w:rPr>
            <w:rFonts w:hint="eastAsia"/>
          </w:rPr>
          <w:t xml:space="preserve"> </w:t>
        </w:r>
        <w:r>
          <w:t xml:space="preserve">                       </w:t>
        </w:r>
        <w:r>
          <w:rPr>
            <w:rFonts w:hint="eastAsia"/>
          </w:rPr>
          <w:t xml:space="preserve"> </w:t>
        </w:r>
        <w:r>
          <w:t xml:space="preserve">  </w:t>
        </w:r>
        <w:r>
          <w:rPr>
            <w:rFonts w:hint="eastAsia"/>
          </w:rPr>
          <w:t xml:space="preserve">  </w:t>
        </w:r>
        <w:r>
          <w:t xml:space="preserve">            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end"/>
    </w:r>
  </w:p>
  <w:p>
    <w:pPr>
      <w:pStyle w:val="8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end"/>
    </w:r>
  </w:p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0560814"/>
    </w:sdtPr>
    <w:sdtEndPr>
      <w:rPr>
        <w:color w:val="7F7F7F" w:themeColor="background1" w:themeShade="80"/>
      </w:rPr>
    </w:sdtEndPr>
    <w:sdtContent>
      <w:p>
        <w:pPr>
          <w:pStyle w:val="8"/>
          <w:tabs>
            <w:tab w:val="right" w:pos="8222"/>
            <w:tab w:val="clear" w:pos="8306"/>
          </w:tabs>
          <w:ind w:right="84"/>
          <w:rPr>
            <w:color w:val="7F7F7F" w:themeColor="background1" w:themeShade="80"/>
          </w:rPr>
        </w:pPr>
        <w:r>
          <w:t xml:space="preserve">                    </w:t>
        </w:r>
        <w:r>
          <w:rPr>
            <w:rFonts w:hint="eastAsia"/>
          </w:rPr>
          <w:t xml:space="preserve"> </w:t>
        </w:r>
        <w:r>
          <w:t xml:space="preserve">  </w:t>
        </w:r>
        <w:r>
          <w:rPr>
            <w:rFonts w:hint="eastAsia"/>
          </w:rPr>
          <w:t xml:space="preserve">    </w:t>
        </w:r>
        <w:r>
          <w:t xml:space="preserve"> </w:t>
        </w:r>
        <w:r>
          <w:rPr>
            <w:rFonts w:hint="eastAsia"/>
          </w:rPr>
          <w:t xml:space="preserve"> </w:t>
        </w:r>
        <w:r>
          <w:t xml:space="preserve"> </w: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separate"/>
    </w:r>
    <w:r>
      <w:rPr>
        <w:rStyle w:val="19"/>
      </w:rPr>
      <w:t>I</w:t>
    </w:r>
    <w:r>
      <w:rPr>
        <w:rStyle w:val="19"/>
      </w:rPr>
      <w:fldChar w:fldCharType="end"/>
    </w:r>
  </w:p>
  <w:sdt>
    <w:sdtPr>
      <w:id w:val="1218479521"/>
    </w:sdtPr>
    <w:sdtEndPr>
      <w:rPr>
        <w:color w:val="7F7F7F" w:themeColor="background1" w:themeShade="80"/>
      </w:rPr>
    </w:sdtEndPr>
    <w:sdtContent>
      <w:p>
        <w:pPr>
          <w:pStyle w:val="8"/>
          <w:tabs>
            <w:tab w:val="right" w:pos="8222"/>
            <w:tab w:val="clear" w:pos="8306"/>
          </w:tabs>
          <w:ind w:right="84"/>
          <w:rPr>
            <w:color w:val="7F7F7F" w:themeColor="background1" w:themeShade="80"/>
          </w:rPr>
        </w:pPr>
        <w:r>
          <w:rPr>
            <w:rFonts w:hint="eastAsia"/>
          </w:rPr>
          <w:t xml:space="preserve"> </w:t>
        </w:r>
        <w:r>
          <w:t xml:space="preserve"> </w:t>
        </w:r>
        <w:r>
          <w:rPr>
            <w:rFonts w:hint="eastAsia"/>
          </w:rPr>
          <w:t xml:space="preserve"> </w:t>
        </w:r>
        <w:r>
          <w:t xml:space="preserve">         </w:t>
        </w:r>
        <w:r>
          <w:rPr>
            <w:rFonts w:hint="eastAsia"/>
          </w:rPr>
          <w:t xml:space="preserve">   </w:t>
        </w:r>
        <w:r>
          <w:t xml:space="preserve">               </w:t>
        </w:r>
        <w:r>
          <w:rPr>
            <w:rFonts w:hint="eastAsia"/>
          </w:rPr>
          <w:t xml:space="preserve">  </w: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separate"/>
    </w:r>
    <w:r>
      <w:rPr>
        <w:rStyle w:val="19"/>
      </w:rPr>
      <w:t>I</w:t>
    </w:r>
    <w:r>
      <w:rPr>
        <w:rStyle w:val="19"/>
      </w:rPr>
      <w:fldChar w:fldCharType="end"/>
    </w:r>
  </w:p>
  <w:p>
    <w:pPr>
      <w:pStyle w:val="8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9"/>
      </w:rPr>
    </w:pPr>
    <w:r>
      <w:rPr>
        <w:rStyle w:val="19"/>
      </w:rPr>
      <w:fldChar w:fldCharType="begin"/>
    </w:r>
    <w:r>
      <w:rPr>
        <w:rStyle w:val="19"/>
      </w:rPr>
      <w:instrText xml:space="preserve">PAGE  </w:instrText>
    </w:r>
    <w:r>
      <w:rPr>
        <w:rStyle w:val="19"/>
      </w:rPr>
      <w:fldChar w:fldCharType="separate"/>
    </w:r>
    <w:r>
      <w:rPr>
        <w:rStyle w:val="19"/>
      </w:rPr>
      <w:t>2</w:t>
    </w:r>
    <w:r>
      <w:rPr>
        <w:rStyle w:val="19"/>
      </w:rPr>
      <w:fldChar w:fldCharType="end"/>
    </w:r>
  </w:p>
  <w:sdt>
    <w:sdtPr>
      <w:id w:val="2045786803"/>
      <w:showingPlcHdr/>
    </w:sdtPr>
    <w:sdtEndPr>
      <w:rPr>
        <w:color w:val="7F7F7F" w:themeColor="background1" w:themeShade="80"/>
      </w:rPr>
    </w:sdtEndPr>
    <w:sdtContent>
      <w:p>
        <w:pPr>
          <w:pStyle w:val="8"/>
          <w:tabs>
            <w:tab w:val="right" w:pos="8222"/>
            <w:tab w:val="clear" w:pos="8306"/>
          </w:tabs>
          <w:ind w:right="84"/>
          <w:rPr>
            <w:color w:val="7F7F7F" w:themeColor="background1" w:themeShade="80"/>
          </w:rPr>
        </w:pPr>
        <w:r>
          <w:t xml:space="preserve">     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0"/>
      </w:pBdr>
      <w:rPr>
        <w:sz w:val="8"/>
      </w:rPr>
    </w:pPr>
    <w:r>
      <w:rPr>
        <w:rFonts w:hint="eastAsia"/>
        <w:sz w:val="8"/>
      </w:rPr>
      <w:t xml:space="preserve"> </w:t>
    </w:r>
    <w:r>
      <w:rPr>
        <w:sz w:val="8"/>
      </w:rPr>
      <w:t xml:space="preserve">                                                                                                                                                                       </w:t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377B5"/>
    <w:multiLevelType w:val="singleLevel"/>
    <w:tmpl w:val="372377B5"/>
    <w:lvl w:ilvl="0" w:tentative="0">
      <w:start w:val="1"/>
      <w:numFmt w:val="decimal"/>
      <w:pStyle w:val="21"/>
      <w:lvlText w:val="%1)"/>
      <w:lvlJc w:val="left"/>
      <w:pPr>
        <w:ind w:left="0" w:firstLine="0"/>
      </w:pPr>
      <w:rPr>
        <w:rFonts w:hint="default"/>
      </w:rPr>
    </w:lvl>
  </w:abstractNum>
  <w:abstractNum w:abstractNumId="1">
    <w:nsid w:val="5B86769C"/>
    <w:multiLevelType w:val="multilevel"/>
    <w:tmpl w:val="5B86769C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567" w:hanging="567"/>
      </w:pPr>
      <w:rPr>
        <w:rFonts w:hint="eastAsia" w:eastAsia="宋体"/>
        <w:b w:val="0"/>
        <w:i w:val="0"/>
        <w:sz w:val="28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7BECABE"/>
    <w:multiLevelType w:val="singleLevel"/>
    <w:tmpl w:val="67BECAB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11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B963A9"/>
    <w:rsid w:val="00002222"/>
    <w:rsid w:val="00004323"/>
    <w:rsid w:val="00005833"/>
    <w:rsid w:val="00007F74"/>
    <w:rsid w:val="000109BE"/>
    <w:rsid w:val="000110A4"/>
    <w:rsid w:val="00012930"/>
    <w:rsid w:val="00015845"/>
    <w:rsid w:val="0001798B"/>
    <w:rsid w:val="00020113"/>
    <w:rsid w:val="00022DEC"/>
    <w:rsid w:val="00023F7A"/>
    <w:rsid w:val="000241FF"/>
    <w:rsid w:val="000261E1"/>
    <w:rsid w:val="000274CD"/>
    <w:rsid w:val="000275D2"/>
    <w:rsid w:val="00030774"/>
    <w:rsid w:val="00032B87"/>
    <w:rsid w:val="00033A6A"/>
    <w:rsid w:val="000347DF"/>
    <w:rsid w:val="00035A3C"/>
    <w:rsid w:val="00037CEB"/>
    <w:rsid w:val="00040064"/>
    <w:rsid w:val="000409D8"/>
    <w:rsid w:val="0004411C"/>
    <w:rsid w:val="00045631"/>
    <w:rsid w:val="00045E27"/>
    <w:rsid w:val="00046464"/>
    <w:rsid w:val="000477D3"/>
    <w:rsid w:val="00047E2B"/>
    <w:rsid w:val="00050B6B"/>
    <w:rsid w:val="000524B1"/>
    <w:rsid w:val="00052E5A"/>
    <w:rsid w:val="0005569B"/>
    <w:rsid w:val="000568A3"/>
    <w:rsid w:val="00064A80"/>
    <w:rsid w:val="00065988"/>
    <w:rsid w:val="0006758C"/>
    <w:rsid w:val="00073E52"/>
    <w:rsid w:val="00076205"/>
    <w:rsid w:val="00076E6B"/>
    <w:rsid w:val="00077FF6"/>
    <w:rsid w:val="00081E06"/>
    <w:rsid w:val="00081E72"/>
    <w:rsid w:val="00082251"/>
    <w:rsid w:val="00083B94"/>
    <w:rsid w:val="00083D70"/>
    <w:rsid w:val="000861F0"/>
    <w:rsid w:val="00086ACE"/>
    <w:rsid w:val="00087793"/>
    <w:rsid w:val="00090F48"/>
    <w:rsid w:val="000934FE"/>
    <w:rsid w:val="00097FC4"/>
    <w:rsid w:val="000A556D"/>
    <w:rsid w:val="000A70AF"/>
    <w:rsid w:val="000B2DFE"/>
    <w:rsid w:val="000B4E59"/>
    <w:rsid w:val="000C2254"/>
    <w:rsid w:val="000C691C"/>
    <w:rsid w:val="000C79C9"/>
    <w:rsid w:val="000D1443"/>
    <w:rsid w:val="000E0B1C"/>
    <w:rsid w:val="000E20AE"/>
    <w:rsid w:val="000E31E5"/>
    <w:rsid w:val="000E7EF8"/>
    <w:rsid w:val="000F0C2D"/>
    <w:rsid w:val="000F1621"/>
    <w:rsid w:val="000F3321"/>
    <w:rsid w:val="000F5FCD"/>
    <w:rsid w:val="00101A41"/>
    <w:rsid w:val="00106529"/>
    <w:rsid w:val="00106864"/>
    <w:rsid w:val="0011084A"/>
    <w:rsid w:val="001108CB"/>
    <w:rsid w:val="001114EB"/>
    <w:rsid w:val="00111B1D"/>
    <w:rsid w:val="00111C44"/>
    <w:rsid w:val="00120E4F"/>
    <w:rsid w:val="00121216"/>
    <w:rsid w:val="001226D0"/>
    <w:rsid w:val="001260E9"/>
    <w:rsid w:val="0012697B"/>
    <w:rsid w:val="00132FE5"/>
    <w:rsid w:val="00134878"/>
    <w:rsid w:val="00135E28"/>
    <w:rsid w:val="0013773A"/>
    <w:rsid w:val="00137767"/>
    <w:rsid w:val="001419BB"/>
    <w:rsid w:val="00142199"/>
    <w:rsid w:val="0014309E"/>
    <w:rsid w:val="001438B2"/>
    <w:rsid w:val="001456CC"/>
    <w:rsid w:val="00145C38"/>
    <w:rsid w:val="00145D46"/>
    <w:rsid w:val="00153518"/>
    <w:rsid w:val="0016063A"/>
    <w:rsid w:val="00162EAA"/>
    <w:rsid w:val="0016371E"/>
    <w:rsid w:val="00163DCD"/>
    <w:rsid w:val="00166260"/>
    <w:rsid w:val="00166949"/>
    <w:rsid w:val="001670EC"/>
    <w:rsid w:val="001704D2"/>
    <w:rsid w:val="00171480"/>
    <w:rsid w:val="00172FD2"/>
    <w:rsid w:val="00173243"/>
    <w:rsid w:val="00174A03"/>
    <w:rsid w:val="001756E9"/>
    <w:rsid w:val="00182C9E"/>
    <w:rsid w:val="00182E79"/>
    <w:rsid w:val="001841E0"/>
    <w:rsid w:val="00185277"/>
    <w:rsid w:val="00186654"/>
    <w:rsid w:val="001872E1"/>
    <w:rsid w:val="001873DE"/>
    <w:rsid w:val="0019046F"/>
    <w:rsid w:val="0019248E"/>
    <w:rsid w:val="001924AD"/>
    <w:rsid w:val="001934B8"/>
    <w:rsid w:val="00193810"/>
    <w:rsid w:val="00193E49"/>
    <w:rsid w:val="0019467B"/>
    <w:rsid w:val="001963B1"/>
    <w:rsid w:val="00196995"/>
    <w:rsid w:val="00196F95"/>
    <w:rsid w:val="00197B5A"/>
    <w:rsid w:val="001A0AD4"/>
    <w:rsid w:val="001A2159"/>
    <w:rsid w:val="001A2804"/>
    <w:rsid w:val="001A438B"/>
    <w:rsid w:val="001A4F8E"/>
    <w:rsid w:val="001A5D25"/>
    <w:rsid w:val="001A6192"/>
    <w:rsid w:val="001A7311"/>
    <w:rsid w:val="001B185D"/>
    <w:rsid w:val="001B1D80"/>
    <w:rsid w:val="001B1FC5"/>
    <w:rsid w:val="001B2674"/>
    <w:rsid w:val="001B508E"/>
    <w:rsid w:val="001C1C65"/>
    <w:rsid w:val="001C1F56"/>
    <w:rsid w:val="001C2EF0"/>
    <w:rsid w:val="001C3A30"/>
    <w:rsid w:val="001C42EF"/>
    <w:rsid w:val="001D0908"/>
    <w:rsid w:val="001D0A5F"/>
    <w:rsid w:val="001D231B"/>
    <w:rsid w:val="001D3375"/>
    <w:rsid w:val="001D434B"/>
    <w:rsid w:val="001D5616"/>
    <w:rsid w:val="001E3673"/>
    <w:rsid w:val="001E372B"/>
    <w:rsid w:val="001E43DC"/>
    <w:rsid w:val="001E4EDE"/>
    <w:rsid w:val="001F33B6"/>
    <w:rsid w:val="001F3E0D"/>
    <w:rsid w:val="001F3E7A"/>
    <w:rsid w:val="001F5DC4"/>
    <w:rsid w:val="001F6AEF"/>
    <w:rsid w:val="002006CF"/>
    <w:rsid w:val="002020D5"/>
    <w:rsid w:val="00203C44"/>
    <w:rsid w:val="00210A18"/>
    <w:rsid w:val="002121E9"/>
    <w:rsid w:val="00215058"/>
    <w:rsid w:val="002159C0"/>
    <w:rsid w:val="00215FCC"/>
    <w:rsid w:val="002168A5"/>
    <w:rsid w:val="00227091"/>
    <w:rsid w:val="00227A86"/>
    <w:rsid w:val="00230E7C"/>
    <w:rsid w:val="00232EFE"/>
    <w:rsid w:val="00233B94"/>
    <w:rsid w:val="0023465C"/>
    <w:rsid w:val="002359FE"/>
    <w:rsid w:val="00236DF4"/>
    <w:rsid w:val="002419A5"/>
    <w:rsid w:val="00244148"/>
    <w:rsid w:val="002516C3"/>
    <w:rsid w:val="0025257B"/>
    <w:rsid w:val="00253E44"/>
    <w:rsid w:val="00254075"/>
    <w:rsid w:val="00254B76"/>
    <w:rsid w:val="00262959"/>
    <w:rsid w:val="0026418C"/>
    <w:rsid w:val="00266D8F"/>
    <w:rsid w:val="00273133"/>
    <w:rsid w:val="00280EF7"/>
    <w:rsid w:val="00285650"/>
    <w:rsid w:val="00286F82"/>
    <w:rsid w:val="002913F5"/>
    <w:rsid w:val="002926B2"/>
    <w:rsid w:val="00293220"/>
    <w:rsid w:val="00294DC0"/>
    <w:rsid w:val="00295A98"/>
    <w:rsid w:val="002A251C"/>
    <w:rsid w:val="002A2837"/>
    <w:rsid w:val="002A3FA2"/>
    <w:rsid w:val="002A5A29"/>
    <w:rsid w:val="002B5B2D"/>
    <w:rsid w:val="002C5196"/>
    <w:rsid w:val="002C79F3"/>
    <w:rsid w:val="002D1439"/>
    <w:rsid w:val="002D251B"/>
    <w:rsid w:val="002D3418"/>
    <w:rsid w:val="002D5DE5"/>
    <w:rsid w:val="002D7B7C"/>
    <w:rsid w:val="002D7F57"/>
    <w:rsid w:val="002E1D2D"/>
    <w:rsid w:val="002E303A"/>
    <w:rsid w:val="002E48B0"/>
    <w:rsid w:val="002E5565"/>
    <w:rsid w:val="002E55FB"/>
    <w:rsid w:val="002F1FEA"/>
    <w:rsid w:val="002F6C14"/>
    <w:rsid w:val="0030097F"/>
    <w:rsid w:val="00300ABC"/>
    <w:rsid w:val="00300CB6"/>
    <w:rsid w:val="00301156"/>
    <w:rsid w:val="0030229F"/>
    <w:rsid w:val="00303766"/>
    <w:rsid w:val="0030517D"/>
    <w:rsid w:val="003059EF"/>
    <w:rsid w:val="003117E2"/>
    <w:rsid w:val="00315081"/>
    <w:rsid w:val="00315E22"/>
    <w:rsid w:val="00320681"/>
    <w:rsid w:val="003214BE"/>
    <w:rsid w:val="00321E17"/>
    <w:rsid w:val="00326E6F"/>
    <w:rsid w:val="00327962"/>
    <w:rsid w:val="0033108B"/>
    <w:rsid w:val="00331846"/>
    <w:rsid w:val="00332636"/>
    <w:rsid w:val="00335A7A"/>
    <w:rsid w:val="00336561"/>
    <w:rsid w:val="0034318D"/>
    <w:rsid w:val="003434BA"/>
    <w:rsid w:val="0034480F"/>
    <w:rsid w:val="00344FB1"/>
    <w:rsid w:val="003452D3"/>
    <w:rsid w:val="00345ED1"/>
    <w:rsid w:val="003471F2"/>
    <w:rsid w:val="00347287"/>
    <w:rsid w:val="003507AC"/>
    <w:rsid w:val="00353831"/>
    <w:rsid w:val="00356DF6"/>
    <w:rsid w:val="0036354C"/>
    <w:rsid w:val="00366D44"/>
    <w:rsid w:val="00367F73"/>
    <w:rsid w:val="00373661"/>
    <w:rsid w:val="00373805"/>
    <w:rsid w:val="00374850"/>
    <w:rsid w:val="003763FF"/>
    <w:rsid w:val="003820E3"/>
    <w:rsid w:val="00383672"/>
    <w:rsid w:val="003869BD"/>
    <w:rsid w:val="0039071A"/>
    <w:rsid w:val="00391343"/>
    <w:rsid w:val="00391577"/>
    <w:rsid w:val="00392D3A"/>
    <w:rsid w:val="00393981"/>
    <w:rsid w:val="00393AF9"/>
    <w:rsid w:val="00393D7E"/>
    <w:rsid w:val="003952B8"/>
    <w:rsid w:val="0039645C"/>
    <w:rsid w:val="003A41E9"/>
    <w:rsid w:val="003A4B16"/>
    <w:rsid w:val="003A5927"/>
    <w:rsid w:val="003A6E94"/>
    <w:rsid w:val="003B1D8F"/>
    <w:rsid w:val="003B2356"/>
    <w:rsid w:val="003B2C3E"/>
    <w:rsid w:val="003B5C8B"/>
    <w:rsid w:val="003C1128"/>
    <w:rsid w:val="003C24AB"/>
    <w:rsid w:val="003C394D"/>
    <w:rsid w:val="003C45AE"/>
    <w:rsid w:val="003C7652"/>
    <w:rsid w:val="003D0EBB"/>
    <w:rsid w:val="003D4B60"/>
    <w:rsid w:val="003D70A6"/>
    <w:rsid w:val="003E56B9"/>
    <w:rsid w:val="003E64EA"/>
    <w:rsid w:val="003E69EC"/>
    <w:rsid w:val="003F1C18"/>
    <w:rsid w:val="003F540B"/>
    <w:rsid w:val="00400221"/>
    <w:rsid w:val="004010BF"/>
    <w:rsid w:val="004011FA"/>
    <w:rsid w:val="0040370D"/>
    <w:rsid w:val="00404339"/>
    <w:rsid w:val="00404D2A"/>
    <w:rsid w:val="004110E8"/>
    <w:rsid w:val="00411132"/>
    <w:rsid w:val="0041217A"/>
    <w:rsid w:val="004133A9"/>
    <w:rsid w:val="00414303"/>
    <w:rsid w:val="00414C1B"/>
    <w:rsid w:val="004155C3"/>
    <w:rsid w:val="00416823"/>
    <w:rsid w:val="00420184"/>
    <w:rsid w:val="004257C9"/>
    <w:rsid w:val="00425D53"/>
    <w:rsid w:val="00426658"/>
    <w:rsid w:val="00427352"/>
    <w:rsid w:val="004273E8"/>
    <w:rsid w:val="00427C66"/>
    <w:rsid w:val="00437751"/>
    <w:rsid w:val="004415E7"/>
    <w:rsid w:val="00444C80"/>
    <w:rsid w:val="00455431"/>
    <w:rsid w:val="0045629D"/>
    <w:rsid w:val="0046102B"/>
    <w:rsid w:val="00464F1D"/>
    <w:rsid w:val="00466CA5"/>
    <w:rsid w:val="00467756"/>
    <w:rsid w:val="00467EC6"/>
    <w:rsid w:val="00470A51"/>
    <w:rsid w:val="0047380B"/>
    <w:rsid w:val="00474364"/>
    <w:rsid w:val="00480632"/>
    <w:rsid w:val="0048144B"/>
    <w:rsid w:val="00481AAD"/>
    <w:rsid w:val="00483E3F"/>
    <w:rsid w:val="004870E0"/>
    <w:rsid w:val="00487740"/>
    <w:rsid w:val="00487E3F"/>
    <w:rsid w:val="00492569"/>
    <w:rsid w:val="004937A7"/>
    <w:rsid w:val="00494315"/>
    <w:rsid w:val="004A1352"/>
    <w:rsid w:val="004A149D"/>
    <w:rsid w:val="004A3DC6"/>
    <w:rsid w:val="004A3EEA"/>
    <w:rsid w:val="004A4331"/>
    <w:rsid w:val="004A67A5"/>
    <w:rsid w:val="004A6E9B"/>
    <w:rsid w:val="004A7255"/>
    <w:rsid w:val="004A78FB"/>
    <w:rsid w:val="004B0CE3"/>
    <w:rsid w:val="004B1AF7"/>
    <w:rsid w:val="004C02A1"/>
    <w:rsid w:val="004C2B3C"/>
    <w:rsid w:val="004C30B6"/>
    <w:rsid w:val="004C47C0"/>
    <w:rsid w:val="004C53CE"/>
    <w:rsid w:val="004C69E4"/>
    <w:rsid w:val="004D17CF"/>
    <w:rsid w:val="004D3955"/>
    <w:rsid w:val="004D6580"/>
    <w:rsid w:val="004E2C7F"/>
    <w:rsid w:val="004E3185"/>
    <w:rsid w:val="004E32CE"/>
    <w:rsid w:val="004E334F"/>
    <w:rsid w:val="004E4758"/>
    <w:rsid w:val="004F0FEF"/>
    <w:rsid w:val="004F2468"/>
    <w:rsid w:val="004F5C1A"/>
    <w:rsid w:val="004F6E07"/>
    <w:rsid w:val="004F759C"/>
    <w:rsid w:val="00500493"/>
    <w:rsid w:val="00502894"/>
    <w:rsid w:val="00502A00"/>
    <w:rsid w:val="00505277"/>
    <w:rsid w:val="00505D43"/>
    <w:rsid w:val="00507828"/>
    <w:rsid w:val="005109DC"/>
    <w:rsid w:val="00511657"/>
    <w:rsid w:val="005139D8"/>
    <w:rsid w:val="0051432F"/>
    <w:rsid w:val="00514D1E"/>
    <w:rsid w:val="005172B5"/>
    <w:rsid w:val="00517FFB"/>
    <w:rsid w:val="00520DE5"/>
    <w:rsid w:val="00521279"/>
    <w:rsid w:val="005241B0"/>
    <w:rsid w:val="00525626"/>
    <w:rsid w:val="00527385"/>
    <w:rsid w:val="005302C6"/>
    <w:rsid w:val="00530AF4"/>
    <w:rsid w:val="005336F4"/>
    <w:rsid w:val="00534873"/>
    <w:rsid w:val="0053619C"/>
    <w:rsid w:val="00536C86"/>
    <w:rsid w:val="00540495"/>
    <w:rsid w:val="0054191D"/>
    <w:rsid w:val="00541C15"/>
    <w:rsid w:val="00543AE9"/>
    <w:rsid w:val="00546F79"/>
    <w:rsid w:val="00547C49"/>
    <w:rsid w:val="0055230F"/>
    <w:rsid w:val="00553590"/>
    <w:rsid w:val="0055432F"/>
    <w:rsid w:val="005559B8"/>
    <w:rsid w:val="00555F09"/>
    <w:rsid w:val="005626ED"/>
    <w:rsid w:val="00562802"/>
    <w:rsid w:val="00562C7E"/>
    <w:rsid w:val="00563C17"/>
    <w:rsid w:val="00563E92"/>
    <w:rsid w:val="00565497"/>
    <w:rsid w:val="00573423"/>
    <w:rsid w:val="00573690"/>
    <w:rsid w:val="005740EA"/>
    <w:rsid w:val="00574631"/>
    <w:rsid w:val="00574945"/>
    <w:rsid w:val="00576A45"/>
    <w:rsid w:val="00580750"/>
    <w:rsid w:val="00582383"/>
    <w:rsid w:val="00582642"/>
    <w:rsid w:val="00583844"/>
    <w:rsid w:val="00583ACD"/>
    <w:rsid w:val="00584172"/>
    <w:rsid w:val="0058502F"/>
    <w:rsid w:val="00591152"/>
    <w:rsid w:val="00593731"/>
    <w:rsid w:val="00594336"/>
    <w:rsid w:val="00594BAF"/>
    <w:rsid w:val="00594CED"/>
    <w:rsid w:val="005954CA"/>
    <w:rsid w:val="005961B9"/>
    <w:rsid w:val="00596E8D"/>
    <w:rsid w:val="005A258B"/>
    <w:rsid w:val="005A4D4B"/>
    <w:rsid w:val="005A74BC"/>
    <w:rsid w:val="005B2A33"/>
    <w:rsid w:val="005C0651"/>
    <w:rsid w:val="005C0D47"/>
    <w:rsid w:val="005C1875"/>
    <w:rsid w:val="005C18E6"/>
    <w:rsid w:val="005C200D"/>
    <w:rsid w:val="005C3868"/>
    <w:rsid w:val="005C3DC0"/>
    <w:rsid w:val="005C5B38"/>
    <w:rsid w:val="005C729D"/>
    <w:rsid w:val="005D3A02"/>
    <w:rsid w:val="005D3CFE"/>
    <w:rsid w:val="005D48CF"/>
    <w:rsid w:val="005D6D41"/>
    <w:rsid w:val="005E084C"/>
    <w:rsid w:val="005E27FB"/>
    <w:rsid w:val="005E35E5"/>
    <w:rsid w:val="005E7537"/>
    <w:rsid w:val="005F4039"/>
    <w:rsid w:val="005F46CD"/>
    <w:rsid w:val="005F4BC5"/>
    <w:rsid w:val="005F4DA7"/>
    <w:rsid w:val="005F5CE5"/>
    <w:rsid w:val="005F6393"/>
    <w:rsid w:val="005F6C16"/>
    <w:rsid w:val="005F7988"/>
    <w:rsid w:val="0060115F"/>
    <w:rsid w:val="006038D2"/>
    <w:rsid w:val="00604A36"/>
    <w:rsid w:val="00604F30"/>
    <w:rsid w:val="00605045"/>
    <w:rsid w:val="00605647"/>
    <w:rsid w:val="00606D6E"/>
    <w:rsid w:val="006071D1"/>
    <w:rsid w:val="00607ABB"/>
    <w:rsid w:val="00607C33"/>
    <w:rsid w:val="0061070D"/>
    <w:rsid w:val="00610BB9"/>
    <w:rsid w:val="0061247B"/>
    <w:rsid w:val="00613EB0"/>
    <w:rsid w:val="00616DB0"/>
    <w:rsid w:val="0062085C"/>
    <w:rsid w:val="00625AD6"/>
    <w:rsid w:val="006302DD"/>
    <w:rsid w:val="00631FD8"/>
    <w:rsid w:val="00633844"/>
    <w:rsid w:val="006338A3"/>
    <w:rsid w:val="0063503A"/>
    <w:rsid w:val="006365B2"/>
    <w:rsid w:val="0063710C"/>
    <w:rsid w:val="0064100B"/>
    <w:rsid w:val="006420E9"/>
    <w:rsid w:val="0064251A"/>
    <w:rsid w:val="00644561"/>
    <w:rsid w:val="00646723"/>
    <w:rsid w:val="00647B24"/>
    <w:rsid w:val="00654782"/>
    <w:rsid w:val="00656DB9"/>
    <w:rsid w:val="0066132F"/>
    <w:rsid w:val="00662832"/>
    <w:rsid w:val="00664FB3"/>
    <w:rsid w:val="006651FC"/>
    <w:rsid w:val="0066577C"/>
    <w:rsid w:val="00671639"/>
    <w:rsid w:val="00672BDE"/>
    <w:rsid w:val="0067357D"/>
    <w:rsid w:val="00674D2F"/>
    <w:rsid w:val="00677673"/>
    <w:rsid w:val="0067774E"/>
    <w:rsid w:val="00680422"/>
    <w:rsid w:val="006817B5"/>
    <w:rsid w:val="00683A31"/>
    <w:rsid w:val="0068494D"/>
    <w:rsid w:val="006866E2"/>
    <w:rsid w:val="00687C34"/>
    <w:rsid w:val="00690BB8"/>
    <w:rsid w:val="00690E46"/>
    <w:rsid w:val="0069164A"/>
    <w:rsid w:val="00693685"/>
    <w:rsid w:val="00693770"/>
    <w:rsid w:val="006963FD"/>
    <w:rsid w:val="0069738A"/>
    <w:rsid w:val="00697CAB"/>
    <w:rsid w:val="006A0060"/>
    <w:rsid w:val="006A0E8E"/>
    <w:rsid w:val="006A31BE"/>
    <w:rsid w:val="006A33F0"/>
    <w:rsid w:val="006A3754"/>
    <w:rsid w:val="006A455B"/>
    <w:rsid w:val="006A531B"/>
    <w:rsid w:val="006A6B84"/>
    <w:rsid w:val="006B2D01"/>
    <w:rsid w:val="006C0A7D"/>
    <w:rsid w:val="006C5C82"/>
    <w:rsid w:val="006C66F2"/>
    <w:rsid w:val="006D036B"/>
    <w:rsid w:val="006D1A52"/>
    <w:rsid w:val="006D1DC2"/>
    <w:rsid w:val="006D3F23"/>
    <w:rsid w:val="006D4081"/>
    <w:rsid w:val="006E044D"/>
    <w:rsid w:val="006E064B"/>
    <w:rsid w:val="006E0DC7"/>
    <w:rsid w:val="006E2BC1"/>
    <w:rsid w:val="006E2CE3"/>
    <w:rsid w:val="006E55AB"/>
    <w:rsid w:val="006E62B1"/>
    <w:rsid w:val="006E6D84"/>
    <w:rsid w:val="006F19AE"/>
    <w:rsid w:val="006F1E43"/>
    <w:rsid w:val="006F7F77"/>
    <w:rsid w:val="00702D24"/>
    <w:rsid w:val="00702E0B"/>
    <w:rsid w:val="0070698C"/>
    <w:rsid w:val="00707ED1"/>
    <w:rsid w:val="00715651"/>
    <w:rsid w:val="0071587C"/>
    <w:rsid w:val="007169BD"/>
    <w:rsid w:val="0072047E"/>
    <w:rsid w:val="00723856"/>
    <w:rsid w:val="007244BF"/>
    <w:rsid w:val="0072663C"/>
    <w:rsid w:val="0072707E"/>
    <w:rsid w:val="0074259E"/>
    <w:rsid w:val="00743240"/>
    <w:rsid w:val="00745A28"/>
    <w:rsid w:val="0075323B"/>
    <w:rsid w:val="007546C5"/>
    <w:rsid w:val="00755FDB"/>
    <w:rsid w:val="00761F0F"/>
    <w:rsid w:val="00764848"/>
    <w:rsid w:val="00764C74"/>
    <w:rsid w:val="0076597E"/>
    <w:rsid w:val="0077077A"/>
    <w:rsid w:val="00773472"/>
    <w:rsid w:val="007741C8"/>
    <w:rsid w:val="00774B94"/>
    <w:rsid w:val="0077675B"/>
    <w:rsid w:val="00780A5E"/>
    <w:rsid w:val="007815B6"/>
    <w:rsid w:val="0078480E"/>
    <w:rsid w:val="00793047"/>
    <w:rsid w:val="00796F2E"/>
    <w:rsid w:val="00797DB1"/>
    <w:rsid w:val="007A46ED"/>
    <w:rsid w:val="007A4CE8"/>
    <w:rsid w:val="007A6346"/>
    <w:rsid w:val="007A7DF6"/>
    <w:rsid w:val="007A7F38"/>
    <w:rsid w:val="007B0064"/>
    <w:rsid w:val="007B2CB3"/>
    <w:rsid w:val="007B4DAC"/>
    <w:rsid w:val="007B6EBE"/>
    <w:rsid w:val="007B7D42"/>
    <w:rsid w:val="007B7DA3"/>
    <w:rsid w:val="007C252A"/>
    <w:rsid w:val="007C5462"/>
    <w:rsid w:val="007C59C8"/>
    <w:rsid w:val="007D610F"/>
    <w:rsid w:val="007D7F2E"/>
    <w:rsid w:val="007E0559"/>
    <w:rsid w:val="007E1B3D"/>
    <w:rsid w:val="007E3B68"/>
    <w:rsid w:val="007E5078"/>
    <w:rsid w:val="007F11FE"/>
    <w:rsid w:val="007F4491"/>
    <w:rsid w:val="007F51D1"/>
    <w:rsid w:val="0080127A"/>
    <w:rsid w:val="0080129A"/>
    <w:rsid w:val="0080268B"/>
    <w:rsid w:val="008047D0"/>
    <w:rsid w:val="00804B3B"/>
    <w:rsid w:val="00805957"/>
    <w:rsid w:val="00810772"/>
    <w:rsid w:val="0081142E"/>
    <w:rsid w:val="0081235B"/>
    <w:rsid w:val="00813B01"/>
    <w:rsid w:val="00821819"/>
    <w:rsid w:val="00822458"/>
    <w:rsid w:val="0082598F"/>
    <w:rsid w:val="00826373"/>
    <w:rsid w:val="00826740"/>
    <w:rsid w:val="00827407"/>
    <w:rsid w:val="00827DAD"/>
    <w:rsid w:val="00832C96"/>
    <w:rsid w:val="00840EE8"/>
    <w:rsid w:val="00841649"/>
    <w:rsid w:val="00846820"/>
    <w:rsid w:val="00847D7E"/>
    <w:rsid w:val="008502EE"/>
    <w:rsid w:val="00853650"/>
    <w:rsid w:val="00853819"/>
    <w:rsid w:val="008565F5"/>
    <w:rsid w:val="00860895"/>
    <w:rsid w:val="008608B2"/>
    <w:rsid w:val="00861CB1"/>
    <w:rsid w:val="00861FF7"/>
    <w:rsid w:val="008624B4"/>
    <w:rsid w:val="008630CD"/>
    <w:rsid w:val="00863EF0"/>
    <w:rsid w:val="00866CC8"/>
    <w:rsid w:val="0087353E"/>
    <w:rsid w:val="00874ABE"/>
    <w:rsid w:val="00874E2C"/>
    <w:rsid w:val="00875EF5"/>
    <w:rsid w:val="00880AD6"/>
    <w:rsid w:val="0088130E"/>
    <w:rsid w:val="00884CC9"/>
    <w:rsid w:val="00884FAA"/>
    <w:rsid w:val="00885C61"/>
    <w:rsid w:val="0088735C"/>
    <w:rsid w:val="008875FA"/>
    <w:rsid w:val="0089111C"/>
    <w:rsid w:val="00893670"/>
    <w:rsid w:val="00895213"/>
    <w:rsid w:val="0089683E"/>
    <w:rsid w:val="008A300C"/>
    <w:rsid w:val="008A3F89"/>
    <w:rsid w:val="008A4D27"/>
    <w:rsid w:val="008B40F0"/>
    <w:rsid w:val="008B448C"/>
    <w:rsid w:val="008B61CE"/>
    <w:rsid w:val="008B6B06"/>
    <w:rsid w:val="008C2CAD"/>
    <w:rsid w:val="008C35F1"/>
    <w:rsid w:val="008C6DC6"/>
    <w:rsid w:val="008D03A8"/>
    <w:rsid w:val="008D0778"/>
    <w:rsid w:val="008D2689"/>
    <w:rsid w:val="008D57E2"/>
    <w:rsid w:val="008D759E"/>
    <w:rsid w:val="008E4B28"/>
    <w:rsid w:val="008E594B"/>
    <w:rsid w:val="008E7AFB"/>
    <w:rsid w:val="008F0805"/>
    <w:rsid w:val="008F0E62"/>
    <w:rsid w:val="008F1281"/>
    <w:rsid w:val="008F3A80"/>
    <w:rsid w:val="008F4245"/>
    <w:rsid w:val="008F43D6"/>
    <w:rsid w:val="008F546C"/>
    <w:rsid w:val="008F7047"/>
    <w:rsid w:val="008F7DCB"/>
    <w:rsid w:val="009011DD"/>
    <w:rsid w:val="00902381"/>
    <w:rsid w:val="00911EA0"/>
    <w:rsid w:val="00914DBD"/>
    <w:rsid w:val="00914F27"/>
    <w:rsid w:val="00921A3D"/>
    <w:rsid w:val="00925848"/>
    <w:rsid w:val="00931183"/>
    <w:rsid w:val="00933E73"/>
    <w:rsid w:val="009359E6"/>
    <w:rsid w:val="00940E8B"/>
    <w:rsid w:val="0094353E"/>
    <w:rsid w:val="00945206"/>
    <w:rsid w:val="009455A1"/>
    <w:rsid w:val="0094611B"/>
    <w:rsid w:val="00947B42"/>
    <w:rsid w:val="00950928"/>
    <w:rsid w:val="00956CD5"/>
    <w:rsid w:val="00963725"/>
    <w:rsid w:val="009703FE"/>
    <w:rsid w:val="009717D1"/>
    <w:rsid w:val="009747EF"/>
    <w:rsid w:val="00977169"/>
    <w:rsid w:val="009816D6"/>
    <w:rsid w:val="00981C68"/>
    <w:rsid w:val="00982BC0"/>
    <w:rsid w:val="00984D90"/>
    <w:rsid w:val="00987981"/>
    <w:rsid w:val="0099372C"/>
    <w:rsid w:val="009952EE"/>
    <w:rsid w:val="00996960"/>
    <w:rsid w:val="009A03B0"/>
    <w:rsid w:val="009B5170"/>
    <w:rsid w:val="009B69D2"/>
    <w:rsid w:val="009B6F95"/>
    <w:rsid w:val="009C19E0"/>
    <w:rsid w:val="009C4F42"/>
    <w:rsid w:val="009C6915"/>
    <w:rsid w:val="009C6D81"/>
    <w:rsid w:val="009D39C9"/>
    <w:rsid w:val="009D586F"/>
    <w:rsid w:val="009D7A24"/>
    <w:rsid w:val="009D7C4D"/>
    <w:rsid w:val="009E0789"/>
    <w:rsid w:val="009E3CD4"/>
    <w:rsid w:val="009E7DED"/>
    <w:rsid w:val="009F3175"/>
    <w:rsid w:val="009F3DA8"/>
    <w:rsid w:val="009F6475"/>
    <w:rsid w:val="00A05F46"/>
    <w:rsid w:val="00A10F2C"/>
    <w:rsid w:val="00A1152F"/>
    <w:rsid w:val="00A12211"/>
    <w:rsid w:val="00A12A3A"/>
    <w:rsid w:val="00A15CE8"/>
    <w:rsid w:val="00A1628C"/>
    <w:rsid w:val="00A20C3E"/>
    <w:rsid w:val="00A26244"/>
    <w:rsid w:val="00A262B5"/>
    <w:rsid w:val="00A26D0B"/>
    <w:rsid w:val="00A2719D"/>
    <w:rsid w:val="00A279EB"/>
    <w:rsid w:val="00A314B4"/>
    <w:rsid w:val="00A33194"/>
    <w:rsid w:val="00A350B6"/>
    <w:rsid w:val="00A40E77"/>
    <w:rsid w:val="00A43E2F"/>
    <w:rsid w:val="00A43F1F"/>
    <w:rsid w:val="00A45167"/>
    <w:rsid w:val="00A45964"/>
    <w:rsid w:val="00A46E1F"/>
    <w:rsid w:val="00A46E30"/>
    <w:rsid w:val="00A4773C"/>
    <w:rsid w:val="00A5279C"/>
    <w:rsid w:val="00A5539E"/>
    <w:rsid w:val="00A55D8C"/>
    <w:rsid w:val="00A577BC"/>
    <w:rsid w:val="00A62472"/>
    <w:rsid w:val="00A626C9"/>
    <w:rsid w:val="00A66AD8"/>
    <w:rsid w:val="00A7134C"/>
    <w:rsid w:val="00A72E7D"/>
    <w:rsid w:val="00A747EC"/>
    <w:rsid w:val="00A7505C"/>
    <w:rsid w:val="00A75809"/>
    <w:rsid w:val="00A76162"/>
    <w:rsid w:val="00A76C95"/>
    <w:rsid w:val="00A84FD6"/>
    <w:rsid w:val="00A8619D"/>
    <w:rsid w:val="00A866A4"/>
    <w:rsid w:val="00A86F66"/>
    <w:rsid w:val="00A87044"/>
    <w:rsid w:val="00A87943"/>
    <w:rsid w:val="00A9042C"/>
    <w:rsid w:val="00A90901"/>
    <w:rsid w:val="00A90BD9"/>
    <w:rsid w:val="00A90F09"/>
    <w:rsid w:val="00A93B31"/>
    <w:rsid w:val="00A94B20"/>
    <w:rsid w:val="00A97EB3"/>
    <w:rsid w:val="00AA2999"/>
    <w:rsid w:val="00AA37D3"/>
    <w:rsid w:val="00AA6E15"/>
    <w:rsid w:val="00AA6ED8"/>
    <w:rsid w:val="00AA70C3"/>
    <w:rsid w:val="00AB0F62"/>
    <w:rsid w:val="00AB1D00"/>
    <w:rsid w:val="00AB1F52"/>
    <w:rsid w:val="00AB2519"/>
    <w:rsid w:val="00AB2CF7"/>
    <w:rsid w:val="00AB2D9E"/>
    <w:rsid w:val="00AB34D4"/>
    <w:rsid w:val="00AB3BC6"/>
    <w:rsid w:val="00AB4AED"/>
    <w:rsid w:val="00AB5E76"/>
    <w:rsid w:val="00AB68A6"/>
    <w:rsid w:val="00AC3D10"/>
    <w:rsid w:val="00AC7739"/>
    <w:rsid w:val="00AD1E92"/>
    <w:rsid w:val="00AD2429"/>
    <w:rsid w:val="00AD2692"/>
    <w:rsid w:val="00AD2FB9"/>
    <w:rsid w:val="00AD36B0"/>
    <w:rsid w:val="00AD3FB2"/>
    <w:rsid w:val="00AD5F31"/>
    <w:rsid w:val="00AE3D53"/>
    <w:rsid w:val="00AE5D84"/>
    <w:rsid w:val="00AF0DB6"/>
    <w:rsid w:val="00AF19A2"/>
    <w:rsid w:val="00AF62D6"/>
    <w:rsid w:val="00AF638E"/>
    <w:rsid w:val="00AF6439"/>
    <w:rsid w:val="00B02EE6"/>
    <w:rsid w:val="00B05047"/>
    <w:rsid w:val="00B06B28"/>
    <w:rsid w:val="00B10E68"/>
    <w:rsid w:val="00B1105C"/>
    <w:rsid w:val="00B123BE"/>
    <w:rsid w:val="00B13E24"/>
    <w:rsid w:val="00B1439B"/>
    <w:rsid w:val="00B208AA"/>
    <w:rsid w:val="00B2240D"/>
    <w:rsid w:val="00B234D7"/>
    <w:rsid w:val="00B23FB4"/>
    <w:rsid w:val="00B2597C"/>
    <w:rsid w:val="00B27F22"/>
    <w:rsid w:val="00B30E9B"/>
    <w:rsid w:val="00B30F43"/>
    <w:rsid w:val="00B310A3"/>
    <w:rsid w:val="00B32C09"/>
    <w:rsid w:val="00B35CE3"/>
    <w:rsid w:val="00B36BEC"/>
    <w:rsid w:val="00B376DA"/>
    <w:rsid w:val="00B4021E"/>
    <w:rsid w:val="00B40B6F"/>
    <w:rsid w:val="00B44A3E"/>
    <w:rsid w:val="00B44B3D"/>
    <w:rsid w:val="00B44C24"/>
    <w:rsid w:val="00B5106F"/>
    <w:rsid w:val="00B535EA"/>
    <w:rsid w:val="00B5456B"/>
    <w:rsid w:val="00B5613C"/>
    <w:rsid w:val="00B565E0"/>
    <w:rsid w:val="00B57D0E"/>
    <w:rsid w:val="00B57FCC"/>
    <w:rsid w:val="00B62AE4"/>
    <w:rsid w:val="00B64F89"/>
    <w:rsid w:val="00B670A5"/>
    <w:rsid w:val="00B700FF"/>
    <w:rsid w:val="00B70266"/>
    <w:rsid w:val="00B71BFD"/>
    <w:rsid w:val="00B7371C"/>
    <w:rsid w:val="00B74608"/>
    <w:rsid w:val="00B75913"/>
    <w:rsid w:val="00B770F5"/>
    <w:rsid w:val="00B77F27"/>
    <w:rsid w:val="00B81B0C"/>
    <w:rsid w:val="00B81D5B"/>
    <w:rsid w:val="00B81DD9"/>
    <w:rsid w:val="00B83823"/>
    <w:rsid w:val="00B842F5"/>
    <w:rsid w:val="00B84DA2"/>
    <w:rsid w:val="00B939A9"/>
    <w:rsid w:val="00B95883"/>
    <w:rsid w:val="00B96E1F"/>
    <w:rsid w:val="00BA1775"/>
    <w:rsid w:val="00BA17B5"/>
    <w:rsid w:val="00BA2542"/>
    <w:rsid w:val="00BA3AAB"/>
    <w:rsid w:val="00BA57D2"/>
    <w:rsid w:val="00BA6704"/>
    <w:rsid w:val="00BB16E6"/>
    <w:rsid w:val="00BB189E"/>
    <w:rsid w:val="00BB28F8"/>
    <w:rsid w:val="00BB3099"/>
    <w:rsid w:val="00BC11A9"/>
    <w:rsid w:val="00BC5650"/>
    <w:rsid w:val="00BC6238"/>
    <w:rsid w:val="00BC6618"/>
    <w:rsid w:val="00BC7578"/>
    <w:rsid w:val="00BD0E43"/>
    <w:rsid w:val="00BD116D"/>
    <w:rsid w:val="00BD17AF"/>
    <w:rsid w:val="00BE024D"/>
    <w:rsid w:val="00BE1D4D"/>
    <w:rsid w:val="00BE31A6"/>
    <w:rsid w:val="00BE3DFD"/>
    <w:rsid w:val="00BE4267"/>
    <w:rsid w:val="00BE48DD"/>
    <w:rsid w:val="00BE514D"/>
    <w:rsid w:val="00BE58E1"/>
    <w:rsid w:val="00BE5A73"/>
    <w:rsid w:val="00BE6F9D"/>
    <w:rsid w:val="00BF0ADD"/>
    <w:rsid w:val="00BF0C11"/>
    <w:rsid w:val="00BF483F"/>
    <w:rsid w:val="00C03869"/>
    <w:rsid w:val="00C06C40"/>
    <w:rsid w:val="00C07757"/>
    <w:rsid w:val="00C079C6"/>
    <w:rsid w:val="00C1075C"/>
    <w:rsid w:val="00C13620"/>
    <w:rsid w:val="00C139E7"/>
    <w:rsid w:val="00C14BF9"/>
    <w:rsid w:val="00C16806"/>
    <w:rsid w:val="00C2294F"/>
    <w:rsid w:val="00C23674"/>
    <w:rsid w:val="00C25B08"/>
    <w:rsid w:val="00C31DF7"/>
    <w:rsid w:val="00C3472D"/>
    <w:rsid w:val="00C35C93"/>
    <w:rsid w:val="00C42A39"/>
    <w:rsid w:val="00C4359C"/>
    <w:rsid w:val="00C5346E"/>
    <w:rsid w:val="00C53CB0"/>
    <w:rsid w:val="00C60114"/>
    <w:rsid w:val="00C608FA"/>
    <w:rsid w:val="00C60E0C"/>
    <w:rsid w:val="00C61454"/>
    <w:rsid w:val="00C61B76"/>
    <w:rsid w:val="00C669A3"/>
    <w:rsid w:val="00C66FA5"/>
    <w:rsid w:val="00C7156B"/>
    <w:rsid w:val="00C72060"/>
    <w:rsid w:val="00C726BF"/>
    <w:rsid w:val="00C733FF"/>
    <w:rsid w:val="00C74E0C"/>
    <w:rsid w:val="00C7519C"/>
    <w:rsid w:val="00C75BC0"/>
    <w:rsid w:val="00C7639B"/>
    <w:rsid w:val="00C76C3E"/>
    <w:rsid w:val="00C76CEC"/>
    <w:rsid w:val="00C83D87"/>
    <w:rsid w:val="00C9193D"/>
    <w:rsid w:val="00C97436"/>
    <w:rsid w:val="00CA17CC"/>
    <w:rsid w:val="00CA2C3D"/>
    <w:rsid w:val="00CA7188"/>
    <w:rsid w:val="00CA7394"/>
    <w:rsid w:val="00CA7491"/>
    <w:rsid w:val="00CB57BA"/>
    <w:rsid w:val="00CB5D73"/>
    <w:rsid w:val="00CB6670"/>
    <w:rsid w:val="00CB7899"/>
    <w:rsid w:val="00CB7968"/>
    <w:rsid w:val="00CC2B7D"/>
    <w:rsid w:val="00CC6F7C"/>
    <w:rsid w:val="00CC7D01"/>
    <w:rsid w:val="00CD0575"/>
    <w:rsid w:val="00CD4A87"/>
    <w:rsid w:val="00CD5648"/>
    <w:rsid w:val="00CD5836"/>
    <w:rsid w:val="00CD6768"/>
    <w:rsid w:val="00CE1C8A"/>
    <w:rsid w:val="00CE2817"/>
    <w:rsid w:val="00CE32CF"/>
    <w:rsid w:val="00CE3E2D"/>
    <w:rsid w:val="00CE4DBF"/>
    <w:rsid w:val="00CE6ADA"/>
    <w:rsid w:val="00CF02CA"/>
    <w:rsid w:val="00CF520D"/>
    <w:rsid w:val="00CF54F5"/>
    <w:rsid w:val="00D00076"/>
    <w:rsid w:val="00D0040C"/>
    <w:rsid w:val="00D01761"/>
    <w:rsid w:val="00D03AB3"/>
    <w:rsid w:val="00D03AD3"/>
    <w:rsid w:val="00D04EDB"/>
    <w:rsid w:val="00D05049"/>
    <w:rsid w:val="00D07A3D"/>
    <w:rsid w:val="00D116AA"/>
    <w:rsid w:val="00D1390E"/>
    <w:rsid w:val="00D14D44"/>
    <w:rsid w:val="00D1593C"/>
    <w:rsid w:val="00D21E73"/>
    <w:rsid w:val="00D221A7"/>
    <w:rsid w:val="00D224F8"/>
    <w:rsid w:val="00D22F5A"/>
    <w:rsid w:val="00D2604F"/>
    <w:rsid w:val="00D262A1"/>
    <w:rsid w:val="00D26C01"/>
    <w:rsid w:val="00D312F9"/>
    <w:rsid w:val="00D31545"/>
    <w:rsid w:val="00D350BD"/>
    <w:rsid w:val="00D41048"/>
    <w:rsid w:val="00D42CEE"/>
    <w:rsid w:val="00D46E45"/>
    <w:rsid w:val="00D50EED"/>
    <w:rsid w:val="00D5190C"/>
    <w:rsid w:val="00D523C4"/>
    <w:rsid w:val="00D543DA"/>
    <w:rsid w:val="00D5450F"/>
    <w:rsid w:val="00D54FA4"/>
    <w:rsid w:val="00D5787F"/>
    <w:rsid w:val="00D57EB4"/>
    <w:rsid w:val="00D60792"/>
    <w:rsid w:val="00D62841"/>
    <w:rsid w:val="00D64AD7"/>
    <w:rsid w:val="00D66239"/>
    <w:rsid w:val="00D712F8"/>
    <w:rsid w:val="00D71923"/>
    <w:rsid w:val="00D7597B"/>
    <w:rsid w:val="00D80479"/>
    <w:rsid w:val="00D8163F"/>
    <w:rsid w:val="00D81F23"/>
    <w:rsid w:val="00D84896"/>
    <w:rsid w:val="00D85AD2"/>
    <w:rsid w:val="00D87881"/>
    <w:rsid w:val="00D92893"/>
    <w:rsid w:val="00D940A0"/>
    <w:rsid w:val="00D945BD"/>
    <w:rsid w:val="00DA02B6"/>
    <w:rsid w:val="00DA15E5"/>
    <w:rsid w:val="00DA1FAB"/>
    <w:rsid w:val="00DA240D"/>
    <w:rsid w:val="00DA27FF"/>
    <w:rsid w:val="00DA457A"/>
    <w:rsid w:val="00DA4CB2"/>
    <w:rsid w:val="00DA5A97"/>
    <w:rsid w:val="00DA6C33"/>
    <w:rsid w:val="00DA7B62"/>
    <w:rsid w:val="00DB67EB"/>
    <w:rsid w:val="00DC6D12"/>
    <w:rsid w:val="00DD5E56"/>
    <w:rsid w:val="00DE011A"/>
    <w:rsid w:val="00DE31B3"/>
    <w:rsid w:val="00DE6B4A"/>
    <w:rsid w:val="00DE729D"/>
    <w:rsid w:val="00DF27A4"/>
    <w:rsid w:val="00DF2CFA"/>
    <w:rsid w:val="00DF33D6"/>
    <w:rsid w:val="00E01259"/>
    <w:rsid w:val="00E0133F"/>
    <w:rsid w:val="00E01803"/>
    <w:rsid w:val="00E0304B"/>
    <w:rsid w:val="00E030C4"/>
    <w:rsid w:val="00E05867"/>
    <w:rsid w:val="00E06C6E"/>
    <w:rsid w:val="00E07EBF"/>
    <w:rsid w:val="00E16DD3"/>
    <w:rsid w:val="00E17B05"/>
    <w:rsid w:val="00E225C9"/>
    <w:rsid w:val="00E25A7F"/>
    <w:rsid w:val="00E27F1B"/>
    <w:rsid w:val="00E31471"/>
    <w:rsid w:val="00E334B1"/>
    <w:rsid w:val="00E35B2D"/>
    <w:rsid w:val="00E36AFA"/>
    <w:rsid w:val="00E401FE"/>
    <w:rsid w:val="00E40B7E"/>
    <w:rsid w:val="00E410EC"/>
    <w:rsid w:val="00E43D8C"/>
    <w:rsid w:val="00E453E8"/>
    <w:rsid w:val="00E463FE"/>
    <w:rsid w:val="00E47D83"/>
    <w:rsid w:val="00E47DC9"/>
    <w:rsid w:val="00E500B1"/>
    <w:rsid w:val="00E5173D"/>
    <w:rsid w:val="00E518C4"/>
    <w:rsid w:val="00E51F2F"/>
    <w:rsid w:val="00E52296"/>
    <w:rsid w:val="00E52855"/>
    <w:rsid w:val="00E557C5"/>
    <w:rsid w:val="00E564D1"/>
    <w:rsid w:val="00E579C8"/>
    <w:rsid w:val="00E62374"/>
    <w:rsid w:val="00E64AD2"/>
    <w:rsid w:val="00E66F34"/>
    <w:rsid w:val="00E67540"/>
    <w:rsid w:val="00E70010"/>
    <w:rsid w:val="00E72018"/>
    <w:rsid w:val="00E7344B"/>
    <w:rsid w:val="00E74CE8"/>
    <w:rsid w:val="00E759B5"/>
    <w:rsid w:val="00E80F29"/>
    <w:rsid w:val="00E820E8"/>
    <w:rsid w:val="00E84E73"/>
    <w:rsid w:val="00E85B1E"/>
    <w:rsid w:val="00E85DE1"/>
    <w:rsid w:val="00E86596"/>
    <w:rsid w:val="00E873B4"/>
    <w:rsid w:val="00E8796F"/>
    <w:rsid w:val="00E87F37"/>
    <w:rsid w:val="00E90D98"/>
    <w:rsid w:val="00E95BA4"/>
    <w:rsid w:val="00E95CC2"/>
    <w:rsid w:val="00E96657"/>
    <w:rsid w:val="00E97443"/>
    <w:rsid w:val="00EA1CAC"/>
    <w:rsid w:val="00EA26FC"/>
    <w:rsid w:val="00EA3A3E"/>
    <w:rsid w:val="00EA5026"/>
    <w:rsid w:val="00EA7FBA"/>
    <w:rsid w:val="00EB0210"/>
    <w:rsid w:val="00EB0B33"/>
    <w:rsid w:val="00EB3E0F"/>
    <w:rsid w:val="00EB50F0"/>
    <w:rsid w:val="00EC1BA4"/>
    <w:rsid w:val="00EC1F79"/>
    <w:rsid w:val="00EC2A02"/>
    <w:rsid w:val="00EC2E97"/>
    <w:rsid w:val="00EC2FE9"/>
    <w:rsid w:val="00EC3AE3"/>
    <w:rsid w:val="00EC4D97"/>
    <w:rsid w:val="00EC517E"/>
    <w:rsid w:val="00EC7C7C"/>
    <w:rsid w:val="00EC7E44"/>
    <w:rsid w:val="00ED2A6C"/>
    <w:rsid w:val="00EE25B4"/>
    <w:rsid w:val="00EE630F"/>
    <w:rsid w:val="00EE67AD"/>
    <w:rsid w:val="00EF13A3"/>
    <w:rsid w:val="00EF16D4"/>
    <w:rsid w:val="00EF17C5"/>
    <w:rsid w:val="00EF20F7"/>
    <w:rsid w:val="00EF67B1"/>
    <w:rsid w:val="00F03D82"/>
    <w:rsid w:val="00F04D1C"/>
    <w:rsid w:val="00F07247"/>
    <w:rsid w:val="00F07478"/>
    <w:rsid w:val="00F11AE7"/>
    <w:rsid w:val="00F162A8"/>
    <w:rsid w:val="00F16F8C"/>
    <w:rsid w:val="00F202A6"/>
    <w:rsid w:val="00F209AE"/>
    <w:rsid w:val="00F21097"/>
    <w:rsid w:val="00F21AD9"/>
    <w:rsid w:val="00F23D69"/>
    <w:rsid w:val="00F2589A"/>
    <w:rsid w:val="00F26B00"/>
    <w:rsid w:val="00F336D3"/>
    <w:rsid w:val="00F340B5"/>
    <w:rsid w:val="00F36CE5"/>
    <w:rsid w:val="00F36DA3"/>
    <w:rsid w:val="00F36FCD"/>
    <w:rsid w:val="00F37484"/>
    <w:rsid w:val="00F37E99"/>
    <w:rsid w:val="00F400C0"/>
    <w:rsid w:val="00F44178"/>
    <w:rsid w:val="00F46236"/>
    <w:rsid w:val="00F511B7"/>
    <w:rsid w:val="00F5457F"/>
    <w:rsid w:val="00F564C9"/>
    <w:rsid w:val="00F5660F"/>
    <w:rsid w:val="00F6164D"/>
    <w:rsid w:val="00F6264D"/>
    <w:rsid w:val="00F6384A"/>
    <w:rsid w:val="00F6438A"/>
    <w:rsid w:val="00F652F8"/>
    <w:rsid w:val="00F67C57"/>
    <w:rsid w:val="00F7095B"/>
    <w:rsid w:val="00F71E9A"/>
    <w:rsid w:val="00F72C4C"/>
    <w:rsid w:val="00F74F42"/>
    <w:rsid w:val="00F77537"/>
    <w:rsid w:val="00F77FD6"/>
    <w:rsid w:val="00F801CF"/>
    <w:rsid w:val="00F8727F"/>
    <w:rsid w:val="00F90232"/>
    <w:rsid w:val="00F907FB"/>
    <w:rsid w:val="00FA0200"/>
    <w:rsid w:val="00FA11B3"/>
    <w:rsid w:val="00FA2011"/>
    <w:rsid w:val="00FA4CC9"/>
    <w:rsid w:val="00FB0EDD"/>
    <w:rsid w:val="00FB10FA"/>
    <w:rsid w:val="00FB5212"/>
    <w:rsid w:val="00FC056A"/>
    <w:rsid w:val="00FC05E7"/>
    <w:rsid w:val="00FC6D29"/>
    <w:rsid w:val="00FC797A"/>
    <w:rsid w:val="00FC7D7B"/>
    <w:rsid w:val="00FD2FD6"/>
    <w:rsid w:val="00FD3C06"/>
    <w:rsid w:val="00FD7D3A"/>
    <w:rsid w:val="00FE0EFB"/>
    <w:rsid w:val="00FE382E"/>
    <w:rsid w:val="00FE3BDD"/>
    <w:rsid w:val="00FE3C68"/>
    <w:rsid w:val="00FE58CD"/>
    <w:rsid w:val="00FE5C54"/>
    <w:rsid w:val="00FF0110"/>
    <w:rsid w:val="00FF09A2"/>
    <w:rsid w:val="00FF11E4"/>
    <w:rsid w:val="00FF4D43"/>
    <w:rsid w:val="00FF69B2"/>
    <w:rsid w:val="00FF7BA5"/>
    <w:rsid w:val="01285677"/>
    <w:rsid w:val="016959E6"/>
    <w:rsid w:val="025D1EEC"/>
    <w:rsid w:val="028C55F2"/>
    <w:rsid w:val="02A20C7A"/>
    <w:rsid w:val="02E941C7"/>
    <w:rsid w:val="031F3E1F"/>
    <w:rsid w:val="038B4185"/>
    <w:rsid w:val="040C01B5"/>
    <w:rsid w:val="04441BE6"/>
    <w:rsid w:val="047071FA"/>
    <w:rsid w:val="04922742"/>
    <w:rsid w:val="04AE36E7"/>
    <w:rsid w:val="04CB6A7E"/>
    <w:rsid w:val="05275C57"/>
    <w:rsid w:val="05643265"/>
    <w:rsid w:val="05A916CE"/>
    <w:rsid w:val="05DC3A7C"/>
    <w:rsid w:val="05E72B59"/>
    <w:rsid w:val="069E47B3"/>
    <w:rsid w:val="071F65AF"/>
    <w:rsid w:val="07934B99"/>
    <w:rsid w:val="08370E15"/>
    <w:rsid w:val="0872676C"/>
    <w:rsid w:val="0951087B"/>
    <w:rsid w:val="096B72C4"/>
    <w:rsid w:val="099B0E86"/>
    <w:rsid w:val="099E32F1"/>
    <w:rsid w:val="09C84C10"/>
    <w:rsid w:val="0A784818"/>
    <w:rsid w:val="0AFDF4D2"/>
    <w:rsid w:val="0B7F2358"/>
    <w:rsid w:val="0B8645CE"/>
    <w:rsid w:val="0D0D112C"/>
    <w:rsid w:val="0D29273B"/>
    <w:rsid w:val="0D7907BD"/>
    <w:rsid w:val="0D8A4FC8"/>
    <w:rsid w:val="0DD32066"/>
    <w:rsid w:val="0E220B27"/>
    <w:rsid w:val="0EE11EC0"/>
    <w:rsid w:val="0F571A8B"/>
    <w:rsid w:val="0FFAAFAF"/>
    <w:rsid w:val="10890BE1"/>
    <w:rsid w:val="110C09ED"/>
    <w:rsid w:val="114842C8"/>
    <w:rsid w:val="11865D58"/>
    <w:rsid w:val="12435718"/>
    <w:rsid w:val="12592423"/>
    <w:rsid w:val="127B16DB"/>
    <w:rsid w:val="12956BD4"/>
    <w:rsid w:val="129D4C03"/>
    <w:rsid w:val="12D646F9"/>
    <w:rsid w:val="12D82C28"/>
    <w:rsid w:val="13000349"/>
    <w:rsid w:val="133F0A33"/>
    <w:rsid w:val="14FD676B"/>
    <w:rsid w:val="14FFA5A9"/>
    <w:rsid w:val="15234127"/>
    <w:rsid w:val="15432F00"/>
    <w:rsid w:val="155927A6"/>
    <w:rsid w:val="15E946B5"/>
    <w:rsid w:val="15FF4B3F"/>
    <w:rsid w:val="16D36A24"/>
    <w:rsid w:val="17172D78"/>
    <w:rsid w:val="173F2347"/>
    <w:rsid w:val="176039E1"/>
    <w:rsid w:val="177F7D21"/>
    <w:rsid w:val="178938AD"/>
    <w:rsid w:val="17DECF79"/>
    <w:rsid w:val="17E76F51"/>
    <w:rsid w:val="17FE50D5"/>
    <w:rsid w:val="18067778"/>
    <w:rsid w:val="181560C5"/>
    <w:rsid w:val="185A19A8"/>
    <w:rsid w:val="18906C83"/>
    <w:rsid w:val="18AD300C"/>
    <w:rsid w:val="18DA2B99"/>
    <w:rsid w:val="19422D3E"/>
    <w:rsid w:val="19C90734"/>
    <w:rsid w:val="19DF59DE"/>
    <w:rsid w:val="1AA210D5"/>
    <w:rsid w:val="1B201932"/>
    <w:rsid w:val="1B7F7EE9"/>
    <w:rsid w:val="1BDE132D"/>
    <w:rsid w:val="1C3263E7"/>
    <w:rsid w:val="1CEB3AA2"/>
    <w:rsid w:val="1D7FE767"/>
    <w:rsid w:val="1D9252E8"/>
    <w:rsid w:val="1DA825A9"/>
    <w:rsid w:val="1DC82CD6"/>
    <w:rsid w:val="1DD6BBA8"/>
    <w:rsid w:val="1DEE758B"/>
    <w:rsid w:val="1E9A65CB"/>
    <w:rsid w:val="1ED90219"/>
    <w:rsid w:val="1EF33B7B"/>
    <w:rsid w:val="1EF795CA"/>
    <w:rsid w:val="1F9C3061"/>
    <w:rsid w:val="1FB79B61"/>
    <w:rsid w:val="1FFB10AE"/>
    <w:rsid w:val="1FFFFD4E"/>
    <w:rsid w:val="205B64F9"/>
    <w:rsid w:val="20E05F39"/>
    <w:rsid w:val="20F01A89"/>
    <w:rsid w:val="215B3BD5"/>
    <w:rsid w:val="216A598B"/>
    <w:rsid w:val="21FA0D0F"/>
    <w:rsid w:val="220C3EDD"/>
    <w:rsid w:val="2281119E"/>
    <w:rsid w:val="22F36B26"/>
    <w:rsid w:val="234338EA"/>
    <w:rsid w:val="23F07D91"/>
    <w:rsid w:val="242E32D0"/>
    <w:rsid w:val="24611AF2"/>
    <w:rsid w:val="25203314"/>
    <w:rsid w:val="25657712"/>
    <w:rsid w:val="261D08D5"/>
    <w:rsid w:val="261E140B"/>
    <w:rsid w:val="263B60D5"/>
    <w:rsid w:val="269A3F19"/>
    <w:rsid w:val="26A12725"/>
    <w:rsid w:val="26E17225"/>
    <w:rsid w:val="26FE1805"/>
    <w:rsid w:val="2779CA38"/>
    <w:rsid w:val="2899081E"/>
    <w:rsid w:val="292F7E53"/>
    <w:rsid w:val="29383B91"/>
    <w:rsid w:val="294C10FB"/>
    <w:rsid w:val="2A3577CA"/>
    <w:rsid w:val="2AAE1923"/>
    <w:rsid w:val="2C0C7083"/>
    <w:rsid w:val="2C3D24DF"/>
    <w:rsid w:val="2CEDBF5F"/>
    <w:rsid w:val="2D043CC2"/>
    <w:rsid w:val="2D956A91"/>
    <w:rsid w:val="2DC07598"/>
    <w:rsid w:val="2DC64A71"/>
    <w:rsid w:val="2DF55A10"/>
    <w:rsid w:val="2DFF3854"/>
    <w:rsid w:val="2E151271"/>
    <w:rsid w:val="2E8721EF"/>
    <w:rsid w:val="2ED31F1F"/>
    <w:rsid w:val="2EDB5F0C"/>
    <w:rsid w:val="2F396939"/>
    <w:rsid w:val="2F3C4091"/>
    <w:rsid w:val="2F5E7D6A"/>
    <w:rsid w:val="2F6EB03F"/>
    <w:rsid w:val="2F9D0397"/>
    <w:rsid w:val="2FCC0B1F"/>
    <w:rsid w:val="2FDF610B"/>
    <w:rsid w:val="2FE9C5AA"/>
    <w:rsid w:val="30265893"/>
    <w:rsid w:val="307E08E3"/>
    <w:rsid w:val="30B3024D"/>
    <w:rsid w:val="31BF54A2"/>
    <w:rsid w:val="32924B8D"/>
    <w:rsid w:val="32C4168E"/>
    <w:rsid w:val="3392509C"/>
    <w:rsid w:val="33C11CF9"/>
    <w:rsid w:val="33F8190A"/>
    <w:rsid w:val="33FB0620"/>
    <w:rsid w:val="342110A0"/>
    <w:rsid w:val="347F1349"/>
    <w:rsid w:val="34EB271A"/>
    <w:rsid w:val="34EB7E37"/>
    <w:rsid w:val="359757E2"/>
    <w:rsid w:val="359A4B1C"/>
    <w:rsid w:val="35EB7A8A"/>
    <w:rsid w:val="36080A70"/>
    <w:rsid w:val="36DF00F6"/>
    <w:rsid w:val="36FF84DA"/>
    <w:rsid w:val="36FFBAF1"/>
    <w:rsid w:val="371530DB"/>
    <w:rsid w:val="37466655"/>
    <w:rsid w:val="375F4131"/>
    <w:rsid w:val="375FBAF1"/>
    <w:rsid w:val="37A90FEB"/>
    <w:rsid w:val="37BC1BA9"/>
    <w:rsid w:val="37FD3540"/>
    <w:rsid w:val="385B45CC"/>
    <w:rsid w:val="38B767A8"/>
    <w:rsid w:val="39073185"/>
    <w:rsid w:val="39225B63"/>
    <w:rsid w:val="39643604"/>
    <w:rsid w:val="397E01D8"/>
    <w:rsid w:val="3A0E2F4F"/>
    <w:rsid w:val="3A440C24"/>
    <w:rsid w:val="3A584FF3"/>
    <w:rsid w:val="3A8432BE"/>
    <w:rsid w:val="3AE36D07"/>
    <w:rsid w:val="3B0FDAB3"/>
    <w:rsid w:val="3BA750B5"/>
    <w:rsid w:val="3BB7F175"/>
    <w:rsid w:val="3BDF62CB"/>
    <w:rsid w:val="3C0160C5"/>
    <w:rsid w:val="3C3D7176"/>
    <w:rsid w:val="3CE05624"/>
    <w:rsid w:val="3CEFFF83"/>
    <w:rsid w:val="3D0F1A70"/>
    <w:rsid w:val="3D10777B"/>
    <w:rsid w:val="3D683F27"/>
    <w:rsid w:val="3DAD7988"/>
    <w:rsid w:val="3DC85BC2"/>
    <w:rsid w:val="3DD06CDC"/>
    <w:rsid w:val="3DDB73D0"/>
    <w:rsid w:val="3DDF17BF"/>
    <w:rsid w:val="3DF84D3C"/>
    <w:rsid w:val="3E43473A"/>
    <w:rsid w:val="3E8E8C59"/>
    <w:rsid w:val="3EB50CAE"/>
    <w:rsid w:val="3EDA6D4B"/>
    <w:rsid w:val="3EFBD84B"/>
    <w:rsid w:val="3F1E9439"/>
    <w:rsid w:val="3F2BD51C"/>
    <w:rsid w:val="3F5B75EE"/>
    <w:rsid w:val="3F664122"/>
    <w:rsid w:val="3F6B0E5A"/>
    <w:rsid w:val="3F7D2774"/>
    <w:rsid w:val="3F7D9F43"/>
    <w:rsid w:val="3F7F3903"/>
    <w:rsid w:val="3F7F4F9A"/>
    <w:rsid w:val="3F813661"/>
    <w:rsid w:val="3FA54403"/>
    <w:rsid w:val="3FAE73DF"/>
    <w:rsid w:val="3FAF70A7"/>
    <w:rsid w:val="3FBC2A06"/>
    <w:rsid w:val="3FBF18B5"/>
    <w:rsid w:val="3FBF7F2C"/>
    <w:rsid w:val="3FC19223"/>
    <w:rsid w:val="3FCD1F3E"/>
    <w:rsid w:val="3FCFA25B"/>
    <w:rsid w:val="3FD6BD59"/>
    <w:rsid w:val="3FE680DC"/>
    <w:rsid w:val="3FFBD6DC"/>
    <w:rsid w:val="3FFE8210"/>
    <w:rsid w:val="4003436A"/>
    <w:rsid w:val="403D6183"/>
    <w:rsid w:val="409448BA"/>
    <w:rsid w:val="417A2190"/>
    <w:rsid w:val="41FF872F"/>
    <w:rsid w:val="422F3F9C"/>
    <w:rsid w:val="42D37834"/>
    <w:rsid w:val="42DE624B"/>
    <w:rsid w:val="4305402D"/>
    <w:rsid w:val="433D1A09"/>
    <w:rsid w:val="433E29E4"/>
    <w:rsid w:val="43C52919"/>
    <w:rsid w:val="441759CF"/>
    <w:rsid w:val="44B71A17"/>
    <w:rsid w:val="44D65B77"/>
    <w:rsid w:val="44EC7338"/>
    <w:rsid w:val="459D1809"/>
    <w:rsid w:val="45AF73A0"/>
    <w:rsid w:val="45BF3FEE"/>
    <w:rsid w:val="45BF5F3F"/>
    <w:rsid w:val="46030DDD"/>
    <w:rsid w:val="460FDB28"/>
    <w:rsid w:val="48192A59"/>
    <w:rsid w:val="4842202A"/>
    <w:rsid w:val="48583807"/>
    <w:rsid w:val="485A2318"/>
    <w:rsid w:val="48670CB9"/>
    <w:rsid w:val="48B868C2"/>
    <w:rsid w:val="48D424DC"/>
    <w:rsid w:val="491E679F"/>
    <w:rsid w:val="49297AA8"/>
    <w:rsid w:val="496674C9"/>
    <w:rsid w:val="4A7F74D6"/>
    <w:rsid w:val="4ACD2EB9"/>
    <w:rsid w:val="4AD14E53"/>
    <w:rsid w:val="4ADF6B11"/>
    <w:rsid w:val="4B344BA1"/>
    <w:rsid w:val="4B5D6EB7"/>
    <w:rsid w:val="4B6A6839"/>
    <w:rsid w:val="4B7465E6"/>
    <w:rsid w:val="4C4E6C7C"/>
    <w:rsid w:val="4CDD2AFD"/>
    <w:rsid w:val="4D98558D"/>
    <w:rsid w:val="4DA31942"/>
    <w:rsid w:val="4DA92AFF"/>
    <w:rsid w:val="4E62080E"/>
    <w:rsid w:val="4E6CCF84"/>
    <w:rsid w:val="4EB936AB"/>
    <w:rsid w:val="4F3F66EF"/>
    <w:rsid w:val="4F76DC15"/>
    <w:rsid w:val="4F7D02CC"/>
    <w:rsid w:val="4F9E0757"/>
    <w:rsid w:val="4FA105ED"/>
    <w:rsid w:val="4FA72C48"/>
    <w:rsid w:val="4FBD202C"/>
    <w:rsid w:val="4FD451C7"/>
    <w:rsid w:val="4FDF6E29"/>
    <w:rsid w:val="4FDF991D"/>
    <w:rsid w:val="4FDF9C11"/>
    <w:rsid w:val="4FF83360"/>
    <w:rsid w:val="4FF9766A"/>
    <w:rsid w:val="4FFF3AA1"/>
    <w:rsid w:val="4FFF438E"/>
    <w:rsid w:val="51AE1AE4"/>
    <w:rsid w:val="51C07229"/>
    <w:rsid w:val="533B31B0"/>
    <w:rsid w:val="53BFBDCA"/>
    <w:rsid w:val="53C375D7"/>
    <w:rsid w:val="53DEAB38"/>
    <w:rsid w:val="53EB2B85"/>
    <w:rsid w:val="544857C2"/>
    <w:rsid w:val="54ED1BB8"/>
    <w:rsid w:val="554930C3"/>
    <w:rsid w:val="556B15BB"/>
    <w:rsid w:val="55785EF5"/>
    <w:rsid w:val="55A3DC31"/>
    <w:rsid w:val="55E57C5D"/>
    <w:rsid w:val="560157EF"/>
    <w:rsid w:val="563D4FA8"/>
    <w:rsid w:val="56737587"/>
    <w:rsid w:val="56831989"/>
    <w:rsid w:val="56BD690D"/>
    <w:rsid w:val="56C23753"/>
    <w:rsid w:val="56FF7D1A"/>
    <w:rsid w:val="56FFB259"/>
    <w:rsid w:val="573FE5CE"/>
    <w:rsid w:val="579607E1"/>
    <w:rsid w:val="57FDDE0D"/>
    <w:rsid w:val="588F4270"/>
    <w:rsid w:val="58B92F6D"/>
    <w:rsid w:val="59022F45"/>
    <w:rsid w:val="592263AF"/>
    <w:rsid w:val="596FA181"/>
    <w:rsid w:val="59804FED"/>
    <w:rsid w:val="598D2A8E"/>
    <w:rsid w:val="59A100BA"/>
    <w:rsid w:val="59DF8367"/>
    <w:rsid w:val="59F8059B"/>
    <w:rsid w:val="5A662111"/>
    <w:rsid w:val="5A6D7646"/>
    <w:rsid w:val="5AC931DF"/>
    <w:rsid w:val="5B5EA7AD"/>
    <w:rsid w:val="5B603B70"/>
    <w:rsid w:val="5B7F954A"/>
    <w:rsid w:val="5BB58C7C"/>
    <w:rsid w:val="5BC32803"/>
    <w:rsid w:val="5BD21E4F"/>
    <w:rsid w:val="5BF3D3B6"/>
    <w:rsid w:val="5BF5246B"/>
    <w:rsid w:val="5BFB2881"/>
    <w:rsid w:val="5BFDD958"/>
    <w:rsid w:val="5BFFE522"/>
    <w:rsid w:val="5C27765F"/>
    <w:rsid w:val="5C4108BD"/>
    <w:rsid w:val="5C5B109C"/>
    <w:rsid w:val="5C5D63E3"/>
    <w:rsid w:val="5CA172D4"/>
    <w:rsid w:val="5CB0347B"/>
    <w:rsid w:val="5CDE07B6"/>
    <w:rsid w:val="5CE729AA"/>
    <w:rsid w:val="5CFE678D"/>
    <w:rsid w:val="5D4164C7"/>
    <w:rsid w:val="5D5340CA"/>
    <w:rsid w:val="5D613703"/>
    <w:rsid w:val="5D6F2C9E"/>
    <w:rsid w:val="5DDF9305"/>
    <w:rsid w:val="5DE801E1"/>
    <w:rsid w:val="5EAA4F0E"/>
    <w:rsid w:val="5EAB0CCB"/>
    <w:rsid w:val="5EF7062B"/>
    <w:rsid w:val="5EF77C01"/>
    <w:rsid w:val="5EFB686B"/>
    <w:rsid w:val="5F0803FC"/>
    <w:rsid w:val="5F375D5B"/>
    <w:rsid w:val="5F471440"/>
    <w:rsid w:val="5F56C286"/>
    <w:rsid w:val="5F5FE787"/>
    <w:rsid w:val="5F775F69"/>
    <w:rsid w:val="5F83301A"/>
    <w:rsid w:val="5FBC6D6B"/>
    <w:rsid w:val="5FBE7AB2"/>
    <w:rsid w:val="5FCF850E"/>
    <w:rsid w:val="5FDB8CAF"/>
    <w:rsid w:val="5FDD5E3A"/>
    <w:rsid w:val="5FEE1488"/>
    <w:rsid w:val="5FEF036D"/>
    <w:rsid w:val="5FFEBDAA"/>
    <w:rsid w:val="5FFF4505"/>
    <w:rsid w:val="5FFFC7D8"/>
    <w:rsid w:val="5FFFE033"/>
    <w:rsid w:val="6029657E"/>
    <w:rsid w:val="605E0407"/>
    <w:rsid w:val="60A21CF3"/>
    <w:rsid w:val="60F8395B"/>
    <w:rsid w:val="614E51F9"/>
    <w:rsid w:val="615446BB"/>
    <w:rsid w:val="61746251"/>
    <w:rsid w:val="61755D28"/>
    <w:rsid w:val="61AD4E40"/>
    <w:rsid w:val="6228450E"/>
    <w:rsid w:val="625220EA"/>
    <w:rsid w:val="62782FF4"/>
    <w:rsid w:val="62FBC647"/>
    <w:rsid w:val="635C5B1F"/>
    <w:rsid w:val="63772C5F"/>
    <w:rsid w:val="63A5475D"/>
    <w:rsid w:val="63AEBA23"/>
    <w:rsid w:val="63B55742"/>
    <w:rsid w:val="63EE8617"/>
    <w:rsid w:val="645444C5"/>
    <w:rsid w:val="64F55B56"/>
    <w:rsid w:val="653A46F7"/>
    <w:rsid w:val="65841B28"/>
    <w:rsid w:val="65F2E584"/>
    <w:rsid w:val="66B05343"/>
    <w:rsid w:val="66FF6BFB"/>
    <w:rsid w:val="671C19D3"/>
    <w:rsid w:val="67303529"/>
    <w:rsid w:val="675E1A23"/>
    <w:rsid w:val="67CDF854"/>
    <w:rsid w:val="68B82AEA"/>
    <w:rsid w:val="68DA727D"/>
    <w:rsid w:val="693B7AB2"/>
    <w:rsid w:val="696A1B35"/>
    <w:rsid w:val="69D37393"/>
    <w:rsid w:val="69DF6850"/>
    <w:rsid w:val="6A7FA3F5"/>
    <w:rsid w:val="6AC02A47"/>
    <w:rsid w:val="6ACC69AC"/>
    <w:rsid w:val="6AFDC04A"/>
    <w:rsid w:val="6BD20CFB"/>
    <w:rsid w:val="6BDEE4A1"/>
    <w:rsid w:val="6BF90AA7"/>
    <w:rsid w:val="6C3223FE"/>
    <w:rsid w:val="6CB04EFA"/>
    <w:rsid w:val="6CFEB5B0"/>
    <w:rsid w:val="6D185170"/>
    <w:rsid w:val="6D1FD7DD"/>
    <w:rsid w:val="6D326C4E"/>
    <w:rsid w:val="6D905795"/>
    <w:rsid w:val="6D9B3C18"/>
    <w:rsid w:val="6DAF4D07"/>
    <w:rsid w:val="6DBFD794"/>
    <w:rsid w:val="6DFA96B1"/>
    <w:rsid w:val="6E57E3E2"/>
    <w:rsid w:val="6EB868D1"/>
    <w:rsid w:val="6ECB5723"/>
    <w:rsid w:val="6F2CA946"/>
    <w:rsid w:val="6F7D455A"/>
    <w:rsid w:val="6F997BB4"/>
    <w:rsid w:val="6FBEE9E6"/>
    <w:rsid w:val="6FDD0A45"/>
    <w:rsid w:val="6FDF3085"/>
    <w:rsid w:val="6FDF5B79"/>
    <w:rsid w:val="6FF67BF2"/>
    <w:rsid w:val="6FFFB07F"/>
    <w:rsid w:val="700676F7"/>
    <w:rsid w:val="707A3BAB"/>
    <w:rsid w:val="709D5145"/>
    <w:rsid w:val="70B66C69"/>
    <w:rsid w:val="70CB40A7"/>
    <w:rsid w:val="71491A71"/>
    <w:rsid w:val="715A34EF"/>
    <w:rsid w:val="71A722DE"/>
    <w:rsid w:val="71D67E09"/>
    <w:rsid w:val="72613D38"/>
    <w:rsid w:val="727CAB84"/>
    <w:rsid w:val="72B2555F"/>
    <w:rsid w:val="72DCD967"/>
    <w:rsid w:val="735B08DA"/>
    <w:rsid w:val="736F6FC1"/>
    <w:rsid w:val="73ADD3EC"/>
    <w:rsid w:val="73B963A9"/>
    <w:rsid w:val="73DF6ABE"/>
    <w:rsid w:val="73F75CFB"/>
    <w:rsid w:val="74D76AE5"/>
    <w:rsid w:val="75EB27B0"/>
    <w:rsid w:val="75ED1229"/>
    <w:rsid w:val="75FA6CF2"/>
    <w:rsid w:val="75FED66C"/>
    <w:rsid w:val="764804F8"/>
    <w:rsid w:val="76A829A8"/>
    <w:rsid w:val="770B0B5C"/>
    <w:rsid w:val="771B98AE"/>
    <w:rsid w:val="774E66B9"/>
    <w:rsid w:val="7779C442"/>
    <w:rsid w:val="777DCD87"/>
    <w:rsid w:val="777F205B"/>
    <w:rsid w:val="77C2289A"/>
    <w:rsid w:val="77DE7116"/>
    <w:rsid w:val="77DFE8A3"/>
    <w:rsid w:val="77E5323D"/>
    <w:rsid w:val="77E5AEC5"/>
    <w:rsid w:val="77ED5AFE"/>
    <w:rsid w:val="77EF0092"/>
    <w:rsid w:val="77EF10DC"/>
    <w:rsid w:val="77EF113F"/>
    <w:rsid w:val="77EF50BA"/>
    <w:rsid w:val="77EF7613"/>
    <w:rsid w:val="77F91794"/>
    <w:rsid w:val="77FEEF46"/>
    <w:rsid w:val="77FF126A"/>
    <w:rsid w:val="77FF37CF"/>
    <w:rsid w:val="77FF3A5B"/>
    <w:rsid w:val="77FFA559"/>
    <w:rsid w:val="78366711"/>
    <w:rsid w:val="78874815"/>
    <w:rsid w:val="78F55F75"/>
    <w:rsid w:val="796F2356"/>
    <w:rsid w:val="7984385B"/>
    <w:rsid w:val="799B3844"/>
    <w:rsid w:val="79B72309"/>
    <w:rsid w:val="79E731D9"/>
    <w:rsid w:val="79FE7395"/>
    <w:rsid w:val="79FF32B6"/>
    <w:rsid w:val="7A194C17"/>
    <w:rsid w:val="7A251144"/>
    <w:rsid w:val="7A573527"/>
    <w:rsid w:val="7A617EFC"/>
    <w:rsid w:val="7AC761F4"/>
    <w:rsid w:val="7AF7CA0E"/>
    <w:rsid w:val="7AFF284B"/>
    <w:rsid w:val="7B4A25EC"/>
    <w:rsid w:val="7B72E544"/>
    <w:rsid w:val="7B73AB1D"/>
    <w:rsid w:val="7B7EBE34"/>
    <w:rsid w:val="7B7F33ED"/>
    <w:rsid w:val="7B9C6819"/>
    <w:rsid w:val="7BB0083D"/>
    <w:rsid w:val="7BD04681"/>
    <w:rsid w:val="7BD57F00"/>
    <w:rsid w:val="7BD7FDBB"/>
    <w:rsid w:val="7BDBD87F"/>
    <w:rsid w:val="7BDE6426"/>
    <w:rsid w:val="7BEF21B3"/>
    <w:rsid w:val="7BEFF024"/>
    <w:rsid w:val="7BFF4E2B"/>
    <w:rsid w:val="7BFF7356"/>
    <w:rsid w:val="7C2F4D68"/>
    <w:rsid w:val="7C50E1C9"/>
    <w:rsid w:val="7C7A18A2"/>
    <w:rsid w:val="7CC35549"/>
    <w:rsid w:val="7CFF8A57"/>
    <w:rsid w:val="7D3B9D45"/>
    <w:rsid w:val="7D583A2E"/>
    <w:rsid w:val="7D5E80F4"/>
    <w:rsid w:val="7D7E187B"/>
    <w:rsid w:val="7D804402"/>
    <w:rsid w:val="7D93B1A6"/>
    <w:rsid w:val="7D9F7AC9"/>
    <w:rsid w:val="7DABF788"/>
    <w:rsid w:val="7DCE20C9"/>
    <w:rsid w:val="7DDB6DC4"/>
    <w:rsid w:val="7DE91D27"/>
    <w:rsid w:val="7DE9EF8A"/>
    <w:rsid w:val="7DEA3648"/>
    <w:rsid w:val="7DEF9A23"/>
    <w:rsid w:val="7DEFB51B"/>
    <w:rsid w:val="7DF5F39B"/>
    <w:rsid w:val="7DFB672C"/>
    <w:rsid w:val="7DFBC725"/>
    <w:rsid w:val="7DFF01A1"/>
    <w:rsid w:val="7DFF865C"/>
    <w:rsid w:val="7E5EA000"/>
    <w:rsid w:val="7E697948"/>
    <w:rsid w:val="7E8AE457"/>
    <w:rsid w:val="7E99CEBB"/>
    <w:rsid w:val="7EAB88AA"/>
    <w:rsid w:val="7EB7D1F6"/>
    <w:rsid w:val="7EDFF850"/>
    <w:rsid w:val="7EDFFFE0"/>
    <w:rsid w:val="7EEA5BA8"/>
    <w:rsid w:val="7EEBD02A"/>
    <w:rsid w:val="7EEBE0FE"/>
    <w:rsid w:val="7EF304E0"/>
    <w:rsid w:val="7EFAADA2"/>
    <w:rsid w:val="7F1AB4AA"/>
    <w:rsid w:val="7F2F698A"/>
    <w:rsid w:val="7F43DD8B"/>
    <w:rsid w:val="7F470032"/>
    <w:rsid w:val="7F641F7D"/>
    <w:rsid w:val="7F6F609B"/>
    <w:rsid w:val="7F7118F5"/>
    <w:rsid w:val="7F779C57"/>
    <w:rsid w:val="7F7E9AD5"/>
    <w:rsid w:val="7F7F8FD2"/>
    <w:rsid w:val="7F7FBD0F"/>
    <w:rsid w:val="7F7FDA1F"/>
    <w:rsid w:val="7F9D8367"/>
    <w:rsid w:val="7FAB72B6"/>
    <w:rsid w:val="7FAB873E"/>
    <w:rsid w:val="7FB7E3E7"/>
    <w:rsid w:val="7FB7FF26"/>
    <w:rsid w:val="7FBB8EF1"/>
    <w:rsid w:val="7FBF2713"/>
    <w:rsid w:val="7FBFF6D8"/>
    <w:rsid w:val="7FC5579A"/>
    <w:rsid w:val="7FDCC63F"/>
    <w:rsid w:val="7FDDEF4B"/>
    <w:rsid w:val="7FDEAD8A"/>
    <w:rsid w:val="7FDF16C3"/>
    <w:rsid w:val="7FDF6160"/>
    <w:rsid w:val="7FDFDE6B"/>
    <w:rsid w:val="7FEB8A07"/>
    <w:rsid w:val="7FEFE76E"/>
    <w:rsid w:val="7FF486A3"/>
    <w:rsid w:val="7FF5A4FE"/>
    <w:rsid w:val="7FF6A3DA"/>
    <w:rsid w:val="7FF8AB65"/>
    <w:rsid w:val="7FF9E698"/>
    <w:rsid w:val="7FFAE64E"/>
    <w:rsid w:val="7FFBE1F8"/>
    <w:rsid w:val="7FFCE526"/>
    <w:rsid w:val="7FFDABF0"/>
    <w:rsid w:val="7FFE33A0"/>
    <w:rsid w:val="7FFEB67F"/>
    <w:rsid w:val="7FFECA86"/>
    <w:rsid w:val="7FFF2431"/>
    <w:rsid w:val="7FFF831B"/>
    <w:rsid w:val="7FFF9C73"/>
    <w:rsid w:val="835FC634"/>
    <w:rsid w:val="86AF20FC"/>
    <w:rsid w:val="87F10964"/>
    <w:rsid w:val="8BFB762D"/>
    <w:rsid w:val="8DFCC579"/>
    <w:rsid w:val="8DFFCC8E"/>
    <w:rsid w:val="93BF3129"/>
    <w:rsid w:val="93DF90AA"/>
    <w:rsid w:val="96D39863"/>
    <w:rsid w:val="97FBF394"/>
    <w:rsid w:val="9BA7AFD0"/>
    <w:rsid w:val="9C672A0C"/>
    <w:rsid w:val="9DE78362"/>
    <w:rsid w:val="9FDE7F26"/>
    <w:rsid w:val="A2BE6447"/>
    <w:rsid w:val="A6BFD816"/>
    <w:rsid w:val="A77E776D"/>
    <w:rsid w:val="A7FEAA9B"/>
    <w:rsid w:val="AA7B83E2"/>
    <w:rsid w:val="AB575D9B"/>
    <w:rsid w:val="ABFE6D1D"/>
    <w:rsid w:val="ABFFE43E"/>
    <w:rsid w:val="ADDBCE81"/>
    <w:rsid w:val="AEF34059"/>
    <w:rsid w:val="AEFD70E8"/>
    <w:rsid w:val="AF8CAA03"/>
    <w:rsid w:val="AFB7B733"/>
    <w:rsid w:val="AFEF1308"/>
    <w:rsid w:val="AFF70329"/>
    <w:rsid w:val="AFFF6A50"/>
    <w:rsid w:val="B0EEBD38"/>
    <w:rsid w:val="B137C122"/>
    <w:rsid w:val="B53E2EAA"/>
    <w:rsid w:val="B5BE5F1E"/>
    <w:rsid w:val="B6FFE589"/>
    <w:rsid w:val="B7BBE838"/>
    <w:rsid w:val="B7DE865A"/>
    <w:rsid w:val="B7FD940F"/>
    <w:rsid w:val="B8E994E6"/>
    <w:rsid w:val="BA6F7958"/>
    <w:rsid w:val="BA9FFA82"/>
    <w:rsid w:val="BAFF08D8"/>
    <w:rsid w:val="BB608F66"/>
    <w:rsid w:val="BB7E793D"/>
    <w:rsid w:val="BB7F9349"/>
    <w:rsid w:val="BBE9DD48"/>
    <w:rsid w:val="BBEF97FE"/>
    <w:rsid w:val="BBF016A5"/>
    <w:rsid w:val="BBFB7C70"/>
    <w:rsid w:val="BBFFC820"/>
    <w:rsid w:val="BCDDD12C"/>
    <w:rsid w:val="BCFAE71B"/>
    <w:rsid w:val="BD6FEDA0"/>
    <w:rsid w:val="BD7E8B6D"/>
    <w:rsid w:val="BDF98735"/>
    <w:rsid w:val="BDFD8783"/>
    <w:rsid w:val="BE3EF2FC"/>
    <w:rsid w:val="BEBFB651"/>
    <w:rsid w:val="BEE9FB84"/>
    <w:rsid w:val="BF2E1441"/>
    <w:rsid w:val="BF357621"/>
    <w:rsid w:val="BF6EC648"/>
    <w:rsid w:val="BF7D0D56"/>
    <w:rsid w:val="BFA5397A"/>
    <w:rsid w:val="BFB33716"/>
    <w:rsid w:val="BFBF0FB3"/>
    <w:rsid w:val="BFDE0B72"/>
    <w:rsid w:val="BFDF7D8C"/>
    <w:rsid w:val="BFEFD558"/>
    <w:rsid w:val="BFFB8D0A"/>
    <w:rsid w:val="BFFB8EE6"/>
    <w:rsid w:val="BFFF0622"/>
    <w:rsid w:val="C5967556"/>
    <w:rsid w:val="C73BBEB6"/>
    <w:rsid w:val="C7BE8E4E"/>
    <w:rsid w:val="C9F5B7C3"/>
    <w:rsid w:val="C9FF4A15"/>
    <w:rsid w:val="CB5FB9DE"/>
    <w:rsid w:val="CBFB6C1C"/>
    <w:rsid w:val="CBFD9FB6"/>
    <w:rsid w:val="CDBED34E"/>
    <w:rsid w:val="CDFDD1A8"/>
    <w:rsid w:val="CEBD970F"/>
    <w:rsid w:val="CEFDD3B0"/>
    <w:rsid w:val="CF5F9761"/>
    <w:rsid w:val="CF67E246"/>
    <w:rsid w:val="CF6F0B0A"/>
    <w:rsid w:val="CFC7D5DC"/>
    <w:rsid w:val="CFDB92EC"/>
    <w:rsid w:val="CFFE8575"/>
    <w:rsid w:val="D1DB281E"/>
    <w:rsid w:val="D3BCF163"/>
    <w:rsid w:val="D45D161D"/>
    <w:rsid w:val="D5E7C7AA"/>
    <w:rsid w:val="D77F482A"/>
    <w:rsid w:val="D79F5103"/>
    <w:rsid w:val="D7DD2B15"/>
    <w:rsid w:val="D7FDF3C8"/>
    <w:rsid w:val="D9BF8323"/>
    <w:rsid w:val="DAEF9B9D"/>
    <w:rsid w:val="DAFE32E1"/>
    <w:rsid w:val="DB5E7D95"/>
    <w:rsid w:val="DBFB025A"/>
    <w:rsid w:val="DCB7B2AE"/>
    <w:rsid w:val="DCF37FA7"/>
    <w:rsid w:val="DE7E1C40"/>
    <w:rsid w:val="DEFF40AE"/>
    <w:rsid w:val="DEFF4F7D"/>
    <w:rsid w:val="DEFF99CB"/>
    <w:rsid w:val="DF275D6C"/>
    <w:rsid w:val="DF7B701A"/>
    <w:rsid w:val="DF7BEE0A"/>
    <w:rsid w:val="DFB35FDC"/>
    <w:rsid w:val="DFE6F191"/>
    <w:rsid w:val="DFEA5BCF"/>
    <w:rsid w:val="DFEC309A"/>
    <w:rsid w:val="DFEDD14E"/>
    <w:rsid w:val="DFF63450"/>
    <w:rsid w:val="DFFD067B"/>
    <w:rsid w:val="DFFF2326"/>
    <w:rsid w:val="DFFF76BE"/>
    <w:rsid w:val="E2D7F94E"/>
    <w:rsid w:val="E39D76BD"/>
    <w:rsid w:val="E3FC323A"/>
    <w:rsid w:val="E5FCF280"/>
    <w:rsid w:val="E7F5FCC7"/>
    <w:rsid w:val="E7FD874D"/>
    <w:rsid w:val="E8A9F846"/>
    <w:rsid w:val="E9190762"/>
    <w:rsid w:val="E93A4A2F"/>
    <w:rsid w:val="E99FE9B6"/>
    <w:rsid w:val="EAF56859"/>
    <w:rsid w:val="EB6E41F3"/>
    <w:rsid w:val="EB7FAB95"/>
    <w:rsid w:val="EBF3C884"/>
    <w:rsid w:val="EBF62388"/>
    <w:rsid w:val="EBF7BFCC"/>
    <w:rsid w:val="EBFF074A"/>
    <w:rsid w:val="ECCF4A3C"/>
    <w:rsid w:val="EDBC4988"/>
    <w:rsid w:val="EDD7F0E5"/>
    <w:rsid w:val="EDDF29BF"/>
    <w:rsid w:val="EDFD8120"/>
    <w:rsid w:val="EE939413"/>
    <w:rsid w:val="EEFF495E"/>
    <w:rsid w:val="EF6D33CC"/>
    <w:rsid w:val="EF7E6EE2"/>
    <w:rsid w:val="EF9F7491"/>
    <w:rsid w:val="EFE7B685"/>
    <w:rsid w:val="EFEB1EB0"/>
    <w:rsid w:val="EFFD144D"/>
    <w:rsid w:val="F05FD297"/>
    <w:rsid w:val="F0BF2F56"/>
    <w:rsid w:val="F2EB927F"/>
    <w:rsid w:val="F39DEABE"/>
    <w:rsid w:val="F3DF5A68"/>
    <w:rsid w:val="F3EF7A32"/>
    <w:rsid w:val="F3FEE954"/>
    <w:rsid w:val="F51FC31D"/>
    <w:rsid w:val="F55FAB53"/>
    <w:rsid w:val="F5AFE965"/>
    <w:rsid w:val="F5F37F80"/>
    <w:rsid w:val="F5FD764D"/>
    <w:rsid w:val="F5FF53AA"/>
    <w:rsid w:val="F5FF98B1"/>
    <w:rsid w:val="F66A279E"/>
    <w:rsid w:val="F6B6B4A8"/>
    <w:rsid w:val="F6FF1D3A"/>
    <w:rsid w:val="F6FF8884"/>
    <w:rsid w:val="F6FFB2C9"/>
    <w:rsid w:val="F76D367F"/>
    <w:rsid w:val="F7B71096"/>
    <w:rsid w:val="F7D36C0D"/>
    <w:rsid w:val="F7E7F3A1"/>
    <w:rsid w:val="F7E908AD"/>
    <w:rsid w:val="F7EB6A8A"/>
    <w:rsid w:val="F7EF4198"/>
    <w:rsid w:val="F7EF42F1"/>
    <w:rsid w:val="F7FF92E3"/>
    <w:rsid w:val="F9EB510A"/>
    <w:rsid w:val="F9FFB688"/>
    <w:rsid w:val="FADF13F7"/>
    <w:rsid w:val="FB3BD479"/>
    <w:rsid w:val="FB67944E"/>
    <w:rsid w:val="FB779DA1"/>
    <w:rsid w:val="FB7FD369"/>
    <w:rsid w:val="FBB30087"/>
    <w:rsid w:val="FBDA36F3"/>
    <w:rsid w:val="FBEFAF63"/>
    <w:rsid w:val="FBF342D5"/>
    <w:rsid w:val="FBF59BA1"/>
    <w:rsid w:val="FBF8C470"/>
    <w:rsid w:val="FBFE6EDF"/>
    <w:rsid w:val="FBFF7EA2"/>
    <w:rsid w:val="FC9F9EB5"/>
    <w:rsid w:val="FCFF052D"/>
    <w:rsid w:val="FD3F1555"/>
    <w:rsid w:val="FD5F5100"/>
    <w:rsid w:val="FD67C370"/>
    <w:rsid w:val="FD7B10C3"/>
    <w:rsid w:val="FD7B4308"/>
    <w:rsid w:val="FD7B93A3"/>
    <w:rsid w:val="FD7F27E7"/>
    <w:rsid w:val="FD7FD251"/>
    <w:rsid w:val="FDA78B71"/>
    <w:rsid w:val="FDDD0F1F"/>
    <w:rsid w:val="FDE6352E"/>
    <w:rsid w:val="FDEE6B98"/>
    <w:rsid w:val="FDEF764C"/>
    <w:rsid w:val="FDFC118B"/>
    <w:rsid w:val="FDFDFBA7"/>
    <w:rsid w:val="FDFEE91A"/>
    <w:rsid w:val="FE8F506F"/>
    <w:rsid w:val="FEB8AAB6"/>
    <w:rsid w:val="FEBBC65B"/>
    <w:rsid w:val="FEBFB865"/>
    <w:rsid w:val="FEFB4662"/>
    <w:rsid w:val="FEFF393B"/>
    <w:rsid w:val="FEFF4FE6"/>
    <w:rsid w:val="FF0EE847"/>
    <w:rsid w:val="FF0FA183"/>
    <w:rsid w:val="FF2B6B68"/>
    <w:rsid w:val="FF352993"/>
    <w:rsid w:val="FF57CE9D"/>
    <w:rsid w:val="FF76E9D5"/>
    <w:rsid w:val="FF79E93E"/>
    <w:rsid w:val="FF965993"/>
    <w:rsid w:val="FF9B32C6"/>
    <w:rsid w:val="FF9E856D"/>
    <w:rsid w:val="FFA9F0E3"/>
    <w:rsid w:val="FFAFE214"/>
    <w:rsid w:val="FFB5EDF1"/>
    <w:rsid w:val="FFB661E0"/>
    <w:rsid w:val="FFBD9600"/>
    <w:rsid w:val="FFBDD0B4"/>
    <w:rsid w:val="FFBDE44B"/>
    <w:rsid w:val="FFBE38AF"/>
    <w:rsid w:val="FFBEAE4F"/>
    <w:rsid w:val="FFBEFC43"/>
    <w:rsid w:val="FFBF1C25"/>
    <w:rsid w:val="FFBF851B"/>
    <w:rsid w:val="FFBFCAE6"/>
    <w:rsid w:val="FFBFEC54"/>
    <w:rsid w:val="FFCCEED3"/>
    <w:rsid w:val="FFCD5785"/>
    <w:rsid w:val="FFD60BCD"/>
    <w:rsid w:val="FFD7684E"/>
    <w:rsid w:val="FFD9D2FC"/>
    <w:rsid w:val="FFDCCF63"/>
    <w:rsid w:val="FFDF07AF"/>
    <w:rsid w:val="FFDFB9AC"/>
    <w:rsid w:val="FFE722F3"/>
    <w:rsid w:val="FFECEC61"/>
    <w:rsid w:val="FFEE3884"/>
    <w:rsid w:val="FFEFAF35"/>
    <w:rsid w:val="FFF3A1CE"/>
    <w:rsid w:val="FFF7C811"/>
    <w:rsid w:val="FFFAEE39"/>
    <w:rsid w:val="FFFB4878"/>
    <w:rsid w:val="FFFBB488"/>
    <w:rsid w:val="FFFBF9B3"/>
    <w:rsid w:val="FFFE6541"/>
    <w:rsid w:val="FFFEA4AB"/>
    <w:rsid w:val="FFFEC4FD"/>
    <w:rsid w:val="FFFF076A"/>
    <w:rsid w:val="FFFF84EF"/>
    <w:rsid w:val="FFFFD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20" w:lineRule="exact"/>
      <w:ind w:firstLine="200" w:firstLineChars="200"/>
    </w:pPr>
    <w:rPr>
      <w:rFonts w:ascii="Times New Roman" w:hAnsi="Times New Roman" w:eastAsia="宋体" w:cstheme="minorBidi"/>
      <w:kern w:val="2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00" w:after="100"/>
      <w:ind w:firstLine="0" w:firstLineChars="0"/>
      <w:outlineLvl w:val="0"/>
    </w:pPr>
    <w:rPr>
      <w:rFonts w:eastAsia="幼圆"/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60" w:after="60"/>
      <w:ind w:firstLine="0" w:firstLineChars="0"/>
      <w:outlineLvl w:val="1"/>
    </w:pPr>
    <w:rPr>
      <w:rFonts w:eastAsia="幼圆"/>
      <w:b/>
    </w:rPr>
  </w:style>
  <w:style w:type="paragraph" w:styleId="4">
    <w:name w:val="heading 3"/>
    <w:basedOn w:val="1"/>
    <w:next w:val="1"/>
    <w:link w:val="54"/>
    <w:unhideWhenUsed/>
    <w:qFormat/>
    <w:uiPriority w:val="0"/>
    <w:pPr>
      <w:keepNext/>
      <w:keepLines/>
      <w:numPr>
        <w:ilvl w:val="2"/>
        <w:numId w:val="1"/>
      </w:numPr>
      <w:spacing w:before="20" w:after="20"/>
      <w:ind w:firstLine="0" w:firstLineChars="0"/>
      <w:outlineLvl w:val="2"/>
    </w:pPr>
    <w:rPr>
      <w:rFonts w:eastAsia="幼圆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0" w:after="20" w:line="280" w:lineRule="exact"/>
      <w:ind w:firstLine="0" w:firstLineChars="0"/>
      <w:outlineLvl w:val="3"/>
    </w:pPr>
    <w:rPr>
      <w:bCs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pPr>
      <w:spacing w:line="240" w:lineRule="auto"/>
    </w:pPr>
    <w:rPr>
      <w:rFonts w:cs="Times New Roman"/>
      <w:sz w:val="18"/>
      <w:szCs w:val="18"/>
    </w:rPr>
  </w:style>
  <w:style w:type="paragraph" w:styleId="8">
    <w:name w:val="footer"/>
    <w:basedOn w:val="1"/>
    <w:link w:val="27"/>
    <w:qFormat/>
    <w:uiPriority w:val="99"/>
    <w:pPr>
      <w:tabs>
        <w:tab w:val="center" w:pos="4153"/>
        <w:tab w:val="right" w:pos="8306"/>
      </w:tabs>
      <w:snapToGrid w:val="0"/>
      <w:ind w:firstLine="0" w:firstLineChars="0"/>
    </w:pPr>
    <w:rPr>
      <w:sz w:val="18"/>
    </w:rPr>
  </w:style>
  <w:style w:type="paragraph" w:styleId="9">
    <w:name w:val="header"/>
    <w:basedOn w:val="1"/>
    <w:link w:val="50"/>
    <w:qFormat/>
    <w:uiPriority w:val="99"/>
    <w:pPr>
      <w:tabs>
        <w:tab w:val="center" w:pos="4153"/>
        <w:tab w:val="right" w:pos="8306"/>
      </w:tabs>
      <w:snapToGrid w:val="0"/>
      <w:spacing w:line="240" w:lineRule="auto"/>
      <w:ind w:firstLine="0" w:firstLineChars="0"/>
    </w:pPr>
  </w:style>
  <w:style w:type="paragraph" w:styleId="10">
    <w:name w:val="toc 1"/>
    <w:basedOn w:val="1"/>
    <w:next w:val="1"/>
    <w:qFormat/>
    <w:uiPriority w:val="39"/>
  </w:style>
  <w:style w:type="paragraph" w:styleId="11">
    <w:name w:val="Subtitle"/>
    <w:basedOn w:val="1"/>
    <w:next w:val="1"/>
    <w:link w:val="24"/>
    <w:qFormat/>
    <w:uiPriority w:val="0"/>
    <w:pPr>
      <w:spacing w:before="100" w:after="100"/>
      <w:ind w:firstLine="0" w:firstLineChars="0"/>
      <w:jc w:val="center"/>
      <w:outlineLvl w:val="1"/>
    </w:pPr>
    <w:rPr>
      <w:rFonts w:eastAsia="幼圆" w:cstheme="majorBidi"/>
      <w:b/>
      <w:bCs/>
      <w:kern w:val="28"/>
      <w:sz w:val="28"/>
      <w:szCs w:val="28"/>
    </w:rPr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Normal (Web)"/>
    <w:basedOn w:val="1"/>
    <w:link w:val="29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</w:pPr>
    <w:rPr>
      <w:rFonts w:ascii="宋体" w:hAnsi="宋体" w:cs="宋体"/>
      <w:kern w:val="0"/>
      <w:szCs w:val="24"/>
    </w:rPr>
  </w:style>
  <w:style w:type="paragraph" w:styleId="14">
    <w:name w:val="Title"/>
    <w:basedOn w:val="1"/>
    <w:next w:val="1"/>
    <w:link w:val="26"/>
    <w:qFormat/>
    <w:uiPriority w:val="10"/>
    <w:pPr>
      <w:spacing w:before="100" w:after="100"/>
      <w:ind w:firstLine="0" w:firstLineChars="0"/>
      <w:jc w:val="center"/>
      <w:outlineLvl w:val="0"/>
    </w:pPr>
    <w:rPr>
      <w:rFonts w:eastAsia="幼圆" w:cstheme="majorBidi"/>
      <w:b/>
      <w:bCs/>
      <w:sz w:val="44"/>
      <w:szCs w:val="32"/>
    </w:rPr>
  </w:style>
  <w:style w:type="table" w:styleId="16">
    <w:name w:val="Table Grid"/>
    <w:basedOn w:val="1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page number"/>
    <w:basedOn w:val="17"/>
    <w:qFormat/>
    <w:uiPriority w:val="0"/>
  </w:style>
  <w:style w:type="character" w:styleId="20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1">
    <w:name w:val="正文列表"/>
    <w:basedOn w:val="1"/>
    <w:next w:val="1"/>
    <w:qFormat/>
    <w:uiPriority w:val="0"/>
    <w:pPr>
      <w:numPr>
        <w:ilvl w:val="0"/>
        <w:numId w:val="2"/>
      </w:numPr>
      <w:spacing w:line="360" w:lineRule="exact"/>
      <w:ind w:firstLineChars="0"/>
    </w:pPr>
  </w:style>
  <w:style w:type="paragraph" w:customStyle="1" w:styleId="22">
    <w:name w:val="表格内容"/>
    <w:basedOn w:val="1"/>
    <w:link w:val="53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pacing w:line="240" w:lineRule="auto"/>
      <w:ind w:firstLine="0" w:firstLineChars="0"/>
    </w:pPr>
    <w:rPr>
      <w:color w:val="000000" w:themeColor="text1"/>
      <w14:textFill>
        <w14:solidFill>
          <w14:schemeClr w14:val="tx1"/>
        </w14:solidFill>
      </w14:textFill>
    </w:rPr>
  </w:style>
  <w:style w:type="paragraph" w:customStyle="1" w:styleId="23">
    <w:name w:val="code"/>
    <w:link w:val="52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line="280" w:lineRule="exact"/>
    </w:pPr>
    <w:rPr>
      <w:rFonts w:ascii="Courier New" w:hAnsi="Courier New" w:eastAsia="宋体" w:cs="Times New Roman"/>
      <w:sz w:val="20"/>
    </w:rPr>
  </w:style>
  <w:style w:type="character" w:customStyle="1" w:styleId="24">
    <w:name w:val="副标题字符"/>
    <w:basedOn w:val="17"/>
    <w:link w:val="11"/>
    <w:qFormat/>
    <w:uiPriority w:val="0"/>
    <w:rPr>
      <w:rFonts w:ascii="Times New Roman" w:hAnsi="Times New Roman" w:eastAsia="幼圆" w:cstheme="majorBidi"/>
      <w:b/>
      <w:bCs/>
      <w:kern w:val="28"/>
      <w:sz w:val="28"/>
      <w:szCs w:val="28"/>
    </w:rPr>
  </w:style>
  <w:style w:type="character" w:customStyle="1" w:styleId="25">
    <w:name w:val="批注框文本字符"/>
    <w:basedOn w:val="17"/>
    <w:link w:val="7"/>
    <w:qFormat/>
    <w:uiPriority w:val="0"/>
    <w:rPr>
      <w:rFonts w:ascii="Times New Roman" w:hAnsi="Times New Roman" w:cs="Times New Roman"/>
      <w:kern w:val="2"/>
      <w:sz w:val="18"/>
      <w:szCs w:val="18"/>
    </w:rPr>
  </w:style>
  <w:style w:type="character" w:customStyle="1" w:styleId="26">
    <w:name w:val="标题字符"/>
    <w:basedOn w:val="17"/>
    <w:link w:val="14"/>
    <w:qFormat/>
    <w:uiPriority w:val="10"/>
    <w:rPr>
      <w:rFonts w:ascii="Times New Roman" w:hAnsi="Times New Roman" w:eastAsia="幼圆" w:cstheme="majorBidi"/>
      <w:b/>
      <w:bCs/>
      <w:kern w:val="2"/>
      <w:sz w:val="44"/>
      <w:szCs w:val="32"/>
    </w:rPr>
  </w:style>
  <w:style w:type="character" w:customStyle="1" w:styleId="27">
    <w:name w:val="页脚字符"/>
    <w:basedOn w:val="17"/>
    <w:link w:val="8"/>
    <w:qFormat/>
    <w:uiPriority w:val="99"/>
    <w:rPr>
      <w:rFonts w:ascii="Times New Roman" w:hAnsi="Times New Roman"/>
      <w:kern w:val="2"/>
      <w:sz w:val="18"/>
    </w:rPr>
  </w:style>
  <w:style w:type="paragraph" w:customStyle="1" w:styleId="28">
    <w:name w:val="插入图片样式"/>
    <w:basedOn w:val="13"/>
    <w:next w:val="1"/>
    <w:link w:val="30"/>
    <w:qFormat/>
    <w:uiPriority w:val="0"/>
    <w:pPr>
      <w:framePr w:wrap="notBeside" w:vAnchor="text" w:hAnchor="text" w:xAlign="center" w:y="1"/>
      <w:shd w:val="clear" w:color="auto" w:fill="FFFFFF"/>
      <w:spacing w:before="0" w:beforeAutospacing="0" w:after="0" w:afterAutospacing="0"/>
      <w:jc w:val="center"/>
    </w:pPr>
  </w:style>
  <w:style w:type="character" w:customStyle="1" w:styleId="29">
    <w:name w:val="普通(网站)字符"/>
    <w:basedOn w:val="17"/>
    <w:link w:val="13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30">
    <w:name w:val="插入图片样式 Char"/>
    <w:basedOn w:val="29"/>
    <w:link w:val="28"/>
    <w:qFormat/>
    <w:uiPriority w:val="0"/>
    <w:rPr>
      <w:rFonts w:ascii="宋体" w:hAnsi="宋体" w:eastAsia="宋体" w:cs="宋体"/>
      <w:sz w:val="24"/>
      <w:szCs w:val="24"/>
      <w:shd w:val="clear" w:color="auto" w:fill="FFFFFF"/>
    </w:rPr>
  </w:style>
  <w:style w:type="paragraph" w:customStyle="1" w:styleId="31">
    <w:name w:val="文档标题"/>
    <w:basedOn w:val="14"/>
    <w:qFormat/>
    <w:uiPriority w:val="0"/>
    <w:pPr>
      <w:spacing w:line="440" w:lineRule="exact"/>
    </w:pPr>
    <w:rPr>
      <w:rFonts w:eastAsia="黑体"/>
    </w:rPr>
  </w:style>
  <w:style w:type="paragraph" w:customStyle="1" w:styleId="32">
    <w:name w:val="样式 标题 + 仿宋_GB2312 (符号) 黑体 三号 非加粗 行距: 固定值 28 磅"/>
    <w:basedOn w:val="14"/>
    <w:qFormat/>
    <w:uiPriority w:val="0"/>
    <w:pPr>
      <w:spacing w:line="400" w:lineRule="exact"/>
    </w:pPr>
    <w:rPr>
      <w:rFonts w:ascii="仿宋_GB2312" w:hAnsi="黑体" w:eastAsia="仿宋_GB2312" w:cs="宋体"/>
      <w:b w:val="0"/>
      <w:bCs w:val="0"/>
      <w:sz w:val="32"/>
      <w:szCs w:val="20"/>
    </w:rPr>
  </w:style>
  <w:style w:type="paragraph" w:customStyle="1" w:styleId="33">
    <w:name w:val="封面表格栏"/>
    <w:basedOn w:val="34"/>
    <w:qFormat/>
    <w:uiPriority w:val="0"/>
    <w:pPr>
      <w:spacing w:line="240" w:lineRule="auto"/>
    </w:pPr>
    <w:rPr>
      <w:b w:val="0"/>
      <w:bCs/>
      <w:sz w:val="24"/>
    </w:rPr>
  </w:style>
  <w:style w:type="paragraph" w:customStyle="1" w:styleId="34">
    <w:name w:val="表格标题文字样式+居中"/>
    <w:basedOn w:val="1"/>
    <w:next w:val="1"/>
    <w:qFormat/>
    <w:uiPriority w:val="0"/>
    <w:pPr>
      <w:ind w:firstLine="0" w:firstLineChars="0"/>
      <w:jc w:val="center"/>
    </w:pPr>
    <w:rPr>
      <w:rFonts w:cs="宋体"/>
      <w:b/>
      <w:sz w:val="20"/>
    </w:rPr>
  </w:style>
  <w:style w:type="paragraph" w:customStyle="1" w:styleId="35">
    <w:name w:val="文档首页标题下换行"/>
    <w:basedOn w:val="1"/>
    <w:link w:val="51"/>
    <w:qFormat/>
    <w:uiPriority w:val="0"/>
    <w:pPr>
      <w:spacing w:line="720" w:lineRule="auto"/>
      <w:ind w:firstLine="0" w:firstLineChars="0"/>
    </w:pPr>
    <w:rPr>
      <w:rFonts w:cs="宋体"/>
    </w:rPr>
  </w:style>
  <w:style w:type="paragraph" w:customStyle="1" w:styleId="36">
    <w:name w:val="表格栏一内容"/>
    <w:basedOn w:val="22"/>
    <w:qFormat/>
    <w:uiPriority w:val="0"/>
    <w:pPr>
      <w:jc w:val="center"/>
    </w:pPr>
    <w:rPr>
      <w:rFonts w:cs="宋体"/>
      <w:sz w:val="28"/>
    </w:rPr>
  </w:style>
  <w:style w:type="paragraph" w:customStyle="1" w:styleId="37">
    <w:name w:val="一级标题"/>
    <w:basedOn w:val="2"/>
    <w:next w:val="1"/>
    <w:qFormat/>
    <w:uiPriority w:val="0"/>
    <w:pPr>
      <w:spacing w:line="360" w:lineRule="exact"/>
      <w:ind w:left="0"/>
    </w:pPr>
    <w:rPr>
      <w:rFonts w:eastAsia="黑体"/>
    </w:rPr>
  </w:style>
  <w:style w:type="paragraph" w:customStyle="1" w:styleId="38">
    <w:name w:val="二级标题"/>
    <w:next w:val="1"/>
    <w:qFormat/>
    <w:uiPriority w:val="0"/>
    <w:pPr>
      <w:spacing w:before="80" w:after="40"/>
      <w:outlineLvl w:val="1"/>
    </w:pPr>
    <w:rPr>
      <w:rFonts w:ascii="Times New Roman" w:hAnsi="Times New Roman" w:eastAsia="宋体" w:cs="宋体"/>
      <w:b/>
      <w:bCs/>
      <w:kern w:val="2"/>
      <w:sz w:val="24"/>
      <w:lang w:val="en-US" w:eastAsia="zh-CN" w:bidi="ar-SA"/>
    </w:rPr>
  </w:style>
  <w:style w:type="paragraph" w:customStyle="1" w:styleId="39">
    <w:name w:val="三级标题"/>
    <w:next w:val="1"/>
    <w:qFormat/>
    <w:uiPriority w:val="0"/>
    <w:pPr>
      <w:spacing w:before="120" w:after="20"/>
    </w:pPr>
    <w:rPr>
      <w:rFonts w:ascii="Times New Roman" w:hAnsi="Times New Roman" w:eastAsia="宋体" w:cs="宋体"/>
      <w:b/>
      <w:bCs/>
      <w:kern w:val="2"/>
      <w:sz w:val="22"/>
      <w:lang w:val="en-US" w:eastAsia="zh-CN" w:bidi="ar-SA"/>
    </w:rPr>
  </w:style>
  <w:style w:type="paragraph" w:customStyle="1" w:styleId="40">
    <w:name w:val="tip"/>
    <w:basedOn w:val="1"/>
    <w:qFormat/>
    <w:uiPriority w:val="0"/>
    <w:pPr>
      <w:keepLines/>
      <w:pBdr>
        <w:top w:val="single" w:color="auto" w:sz="4" w:space="1"/>
        <w:left w:val="none" w:color="auto" w:sz="0" w:space="4"/>
        <w:bottom w:val="single" w:color="auto" w:sz="4" w:space="1"/>
        <w:right w:val="none" w:color="auto" w:sz="0" w:space="4"/>
      </w:pBdr>
      <w:overflowPunct w:val="0"/>
      <w:spacing w:line="240" w:lineRule="auto"/>
    </w:pPr>
    <w:rPr>
      <w:rFonts w:eastAsia="楷体" w:cs="宋体"/>
      <w:sz w:val="20"/>
    </w:rPr>
  </w:style>
  <w:style w:type="character" w:customStyle="1" w:styleId="41">
    <w:name w:val="表格标题文字+左对齐"/>
    <w:basedOn w:val="17"/>
    <w:qFormat/>
    <w:uiPriority w:val="0"/>
    <w:rPr>
      <w:rFonts w:ascii="Times New Roman" w:hAnsi="Times New Roman" w:eastAsia="宋体"/>
      <w:b/>
      <w:bCs/>
      <w:sz w:val="20"/>
    </w:rPr>
  </w:style>
  <w:style w:type="paragraph" w:customStyle="1" w:styleId="42">
    <w:name w:val="表格正文文字样式+左对齐"/>
    <w:basedOn w:val="1"/>
    <w:link w:val="48"/>
    <w:qFormat/>
    <w:uiPriority w:val="0"/>
    <w:pPr>
      <w:ind w:firstLine="0" w:firstLineChars="0"/>
    </w:pPr>
    <w:rPr>
      <w:rFonts w:cs="宋体"/>
    </w:rPr>
  </w:style>
  <w:style w:type="paragraph" w:customStyle="1" w:styleId="4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44">
    <w:name w:val="样式 目录 1 + 首行缩进:  2 字符"/>
    <w:basedOn w:val="1"/>
    <w:qFormat/>
    <w:uiPriority w:val="0"/>
    <w:pPr>
      <w:tabs>
        <w:tab w:val="right" w:leader="dot" w:pos="8296"/>
      </w:tabs>
    </w:pPr>
    <w:rPr>
      <w:rFonts w:cs="宋体"/>
    </w:rPr>
  </w:style>
  <w:style w:type="paragraph" w:customStyle="1" w:styleId="45">
    <w:name w:val="样式 目录 1 + 首行缩进:  2 字符1"/>
    <w:basedOn w:val="1"/>
    <w:next w:val="1"/>
    <w:qFormat/>
    <w:uiPriority w:val="0"/>
    <w:pPr>
      <w:tabs>
        <w:tab w:val="right" w:leader="dot" w:pos="8296"/>
      </w:tabs>
    </w:pPr>
    <w:rPr>
      <w:rFonts w:cs="宋体"/>
    </w:rPr>
  </w:style>
  <w:style w:type="paragraph" w:customStyle="1" w:styleId="46">
    <w:name w:val="列出段落1"/>
    <w:basedOn w:val="1"/>
    <w:qFormat/>
    <w:uiPriority w:val="99"/>
    <w:pPr>
      <w:ind w:firstLine="420"/>
    </w:pPr>
  </w:style>
  <w:style w:type="paragraph" w:customStyle="1" w:styleId="47">
    <w:name w:val="表格-内容"/>
    <w:basedOn w:val="42"/>
    <w:link w:val="49"/>
    <w:qFormat/>
    <w:uiPriority w:val="0"/>
    <w:rPr>
      <w:sz w:val="20"/>
    </w:rPr>
  </w:style>
  <w:style w:type="character" w:customStyle="1" w:styleId="48">
    <w:name w:val="表格正文文字样式+左对齐 字符"/>
    <w:basedOn w:val="17"/>
    <w:link w:val="42"/>
    <w:qFormat/>
    <w:uiPriority w:val="0"/>
    <w:rPr>
      <w:rFonts w:ascii="Times New Roman" w:hAnsi="Times New Roman" w:eastAsia="宋体" w:cs="宋体"/>
      <w:kern w:val="2"/>
      <w:sz w:val="22"/>
    </w:rPr>
  </w:style>
  <w:style w:type="character" w:customStyle="1" w:styleId="49">
    <w:name w:val="表格-内容 字符"/>
    <w:basedOn w:val="48"/>
    <w:link w:val="47"/>
    <w:qFormat/>
    <w:uiPriority w:val="0"/>
    <w:rPr>
      <w:rFonts w:ascii="Times New Roman" w:hAnsi="Times New Roman" w:eastAsia="宋体" w:cs="宋体"/>
      <w:kern w:val="2"/>
      <w:sz w:val="22"/>
    </w:rPr>
  </w:style>
  <w:style w:type="character" w:customStyle="1" w:styleId="50">
    <w:name w:val="页眉字符"/>
    <w:basedOn w:val="17"/>
    <w:link w:val="9"/>
    <w:qFormat/>
    <w:uiPriority w:val="99"/>
    <w:rPr>
      <w:rFonts w:ascii="Times New Roman" w:hAnsi="Times New Roman" w:eastAsia="宋体"/>
      <w:kern w:val="2"/>
      <w:sz w:val="22"/>
    </w:rPr>
  </w:style>
  <w:style w:type="character" w:customStyle="1" w:styleId="51">
    <w:name w:val="文档首页标题下换行 Char"/>
    <w:link w:val="35"/>
    <w:uiPriority w:val="0"/>
    <w:rPr>
      <w:rFonts w:cs="宋体"/>
    </w:rPr>
  </w:style>
  <w:style w:type="character" w:customStyle="1" w:styleId="52">
    <w:name w:val="code Char"/>
    <w:link w:val="23"/>
    <w:uiPriority w:val="0"/>
    <w:rPr>
      <w:rFonts w:ascii="Courier New" w:hAnsi="Courier New" w:eastAsia="宋体" w:cstheme="minorBidi"/>
      <w:sz w:val="20"/>
      <w:lang w:val="en-US" w:eastAsia="zh-CN" w:bidi="ar-SA"/>
    </w:rPr>
  </w:style>
  <w:style w:type="character" w:customStyle="1" w:styleId="53">
    <w:name w:val="表格内容 Char"/>
    <w:link w:val="22"/>
    <w:uiPriority w:val="0"/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54">
    <w:name w:val="标题 3 Char"/>
    <w:link w:val="4"/>
    <w:uiPriority w:val="0"/>
    <w:rPr>
      <w:rFonts w:eastAsia="幼圆"/>
      <w:b/>
      <w:bCs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SRG\Desktop\&#26041;&#26696;&#35774;&#35745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方案设计模板.dotx</Template>
  <Company>潮州市直及下属单位</Company>
  <Pages>10</Pages>
  <Words>1862</Words>
  <Characters>2517</Characters>
  <Lines>26</Lines>
  <Paragraphs>7</Paragraphs>
  <TotalTime>0</TotalTime>
  <ScaleCrop>false</ScaleCrop>
  <LinksUpToDate>false</LinksUpToDate>
  <CharactersWithSpaces>2728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2019-06-18T01:36:00Z</dcterms:created>
  <dc:creator>HSRG</dc:creator>
  <cp:lastModifiedBy>章鱼哥</cp:lastModifiedBy>
  <dcterms:modified xsi:type="dcterms:W3CDTF">2019-06-23T14:29:26Z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